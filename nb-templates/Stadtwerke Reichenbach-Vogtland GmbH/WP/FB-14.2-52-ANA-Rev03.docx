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6"/>
        <w:gridCol w:w="22"/>
        <w:gridCol w:w="214"/>
        <w:gridCol w:w="609"/>
        <w:gridCol w:w="651"/>
        <w:gridCol w:w="61"/>
        <w:gridCol w:w="411"/>
        <w:gridCol w:w="264"/>
        <w:gridCol w:w="81"/>
        <w:gridCol w:w="422"/>
        <w:gridCol w:w="239"/>
        <w:gridCol w:w="145"/>
        <w:gridCol w:w="284"/>
        <w:gridCol w:w="444"/>
        <w:gridCol w:w="10"/>
        <w:gridCol w:w="9"/>
        <w:gridCol w:w="9"/>
        <w:gridCol w:w="233"/>
        <w:gridCol w:w="10"/>
        <w:gridCol w:w="32"/>
        <w:gridCol w:w="174"/>
        <w:gridCol w:w="27"/>
        <w:gridCol w:w="18"/>
        <w:gridCol w:w="491"/>
        <w:gridCol w:w="193"/>
        <w:gridCol w:w="97"/>
        <w:gridCol w:w="447"/>
        <w:gridCol w:w="126"/>
        <w:gridCol w:w="239"/>
        <w:gridCol w:w="316"/>
        <w:gridCol w:w="732"/>
        <w:gridCol w:w="168"/>
        <w:gridCol w:w="15"/>
        <w:gridCol w:w="244"/>
        <w:gridCol w:w="8"/>
        <w:gridCol w:w="233"/>
        <w:gridCol w:w="133"/>
        <w:gridCol w:w="425"/>
        <w:gridCol w:w="162"/>
        <w:gridCol w:w="688"/>
        <w:gridCol w:w="1139"/>
        <w:gridCol w:w="34"/>
        <w:gridCol w:w="18"/>
        <w:gridCol w:w="262"/>
      </w:tblGrid>
      <w:tr w:rsidR="003D4E17" w:rsidRPr="001733BA" w:rsidTr="00575539">
        <w:trPr>
          <w:trHeight w:val="28"/>
        </w:trPr>
        <w:tc>
          <w:tcPr>
            <w:tcW w:w="1732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D4E17" w:rsidRPr="001733BA" w:rsidRDefault="009F045F" w:rsidP="00BB01A3">
            <w:pPr>
              <w:jc w:val="left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cs="Arial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6F1EDD5B" wp14:editId="0E1EDE2E">
                      <wp:simplePos x="0" y="0"/>
                      <wp:positionH relativeFrom="column">
                        <wp:posOffset>-321310</wp:posOffset>
                      </wp:positionH>
                      <wp:positionV relativeFrom="paragraph">
                        <wp:posOffset>126365</wp:posOffset>
                      </wp:positionV>
                      <wp:extent cx="144145" cy="144145"/>
                      <wp:effectExtent l="0" t="0" r="27305" b="27305"/>
                      <wp:wrapNone/>
                      <wp:docPr id="8" name="Oval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3845C2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1EDD5B" id="Oval 77" o:spid="_x0000_s1026" style="position:absolute;margin-left:-25.3pt;margin-top:9.95pt;width:11.35pt;height:1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" o:allowincell="f" fillcolor="black">
                      <v:textbox inset="0,0,0,0">
                        <w:txbxContent>
                          <w:p w:rsidR="00FA219A" w:rsidRPr="000F7058" w:rsidRDefault="00FA219A" w:rsidP="003845C2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675B3" w:rsidRPr="001733BA">
              <w:rPr>
                <w:rFonts w:ascii="Segoe UI" w:hAnsi="Segoe UI" w:cs="Segoe U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13E3066" wp14:editId="59D3A0E7">
                  <wp:extent cx="979805" cy="445135"/>
                  <wp:effectExtent l="0" t="0" r="0" b="0"/>
                  <wp:docPr id="15" name="Bild 15" descr="V:\Daten\Vorlagen\neues CD\Logo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V:\Daten\Vorlagen\neues CD\Logo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0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9" w:type="dxa"/>
            <w:gridSpan w:val="30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D4E17" w:rsidRPr="001733BA" w:rsidRDefault="003D4E17" w:rsidP="00880035">
            <w:pPr>
              <w:ind w:left="-28"/>
              <w:jc w:val="left"/>
              <w:rPr>
                <w:rFonts w:ascii="Segoe UI" w:hAnsi="Segoe UI" w:cs="Segoe UI"/>
                <w:b/>
                <w:bCs/>
                <w:sz w:val="4"/>
                <w:szCs w:val="4"/>
              </w:rPr>
            </w:pPr>
          </w:p>
        </w:tc>
        <w:tc>
          <w:tcPr>
            <w:tcW w:w="3094" w:type="dxa"/>
            <w:gridSpan w:val="9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F16E4" w:rsidRPr="006B619E" w:rsidRDefault="006B619E" w:rsidP="00EF16E4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  <w:bookmarkStart w:id="0" w:name="NAMEVNB_1"/>
            <w:bookmarkEnd w:id="0"/>
            <w:r w:rsidRPr="006B619E">
              <w:rPr>
                <w:rFonts w:ascii="Segoe UI" w:hAnsi="Segoe UI" w:cs="Segoe UI"/>
                <w:sz w:val="16"/>
                <w:szCs w:val="16"/>
              </w:rPr>
              <w:t>Dok.: FB 14.2-52</w:t>
            </w:r>
          </w:p>
          <w:p w:rsidR="006B619E" w:rsidRPr="001733BA" w:rsidRDefault="006B619E" w:rsidP="00EF16E4">
            <w:pPr>
              <w:jc w:val="left"/>
              <w:rPr>
                <w:rFonts w:ascii="Segoe UI" w:hAnsi="Segoe UI" w:cs="Segoe UI"/>
                <w:sz w:val="6"/>
                <w:szCs w:val="6"/>
              </w:rPr>
            </w:pPr>
            <w:r w:rsidRPr="006B619E">
              <w:rPr>
                <w:rFonts w:ascii="Segoe UI" w:hAnsi="Segoe UI" w:cs="Segoe UI"/>
                <w:sz w:val="16"/>
                <w:szCs w:val="16"/>
              </w:rPr>
              <w:t>Rev.</w:t>
            </w:r>
            <w:r>
              <w:rPr>
                <w:rFonts w:ascii="Segoe UI" w:hAnsi="Segoe UI" w:cs="Segoe UI"/>
                <w:sz w:val="16"/>
                <w:szCs w:val="16"/>
              </w:rPr>
              <w:t>:</w:t>
            </w:r>
            <w:r w:rsidRPr="006B619E">
              <w:rPr>
                <w:rFonts w:ascii="Segoe UI" w:hAnsi="Segoe UI" w:cs="Segoe UI"/>
                <w:sz w:val="16"/>
                <w:szCs w:val="16"/>
              </w:rPr>
              <w:t xml:space="preserve"> 03</w:t>
            </w:r>
          </w:p>
        </w:tc>
      </w:tr>
      <w:tr w:rsidR="003D4E17" w:rsidRPr="001733BA" w:rsidTr="00575539">
        <w:trPr>
          <w:trHeight w:val="200"/>
        </w:trPr>
        <w:tc>
          <w:tcPr>
            <w:tcW w:w="1732" w:type="dxa"/>
            <w:gridSpan w:val="5"/>
            <w:vMerge/>
            <w:tcBorders>
              <w:left w:val="single" w:sz="12" w:space="0" w:color="auto"/>
              <w:right w:val="single" w:sz="4" w:space="0" w:color="auto"/>
            </w:tcBorders>
          </w:tcPr>
          <w:p w:rsidR="003D4E17" w:rsidRPr="001733BA" w:rsidRDefault="003D4E17" w:rsidP="00880035">
            <w:pPr>
              <w:ind w:left="-28"/>
              <w:jc w:val="left"/>
              <w:rPr>
                <w:rFonts w:ascii="Segoe UI" w:hAnsi="Segoe UI" w:cs="Segoe UI"/>
                <w:sz w:val="20"/>
                <w:szCs w:val="20"/>
              </w:rPr>
            </w:pPr>
          </w:p>
        </w:tc>
        <w:bookmarkStart w:id="1" w:name="_Hlk98752174"/>
        <w:tc>
          <w:tcPr>
            <w:tcW w:w="5949" w:type="dxa"/>
            <w:gridSpan w:val="3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D4E17" w:rsidRPr="001733BA" w:rsidRDefault="00723F21" w:rsidP="006642BF">
            <w:pPr>
              <w:spacing w:before="20"/>
              <w:ind w:left="267" w:hanging="295"/>
              <w:jc w:val="left"/>
              <w:rPr>
                <w:rFonts w:ascii="Segoe UI" w:hAnsi="Segoe UI" w:cs="Segoe UI"/>
                <w:b/>
                <w:bCs/>
                <w:spacing w:val="40"/>
                <w:sz w:val="16"/>
                <w:szCs w:val="24"/>
              </w:rPr>
            </w:pPr>
            <w:r w:rsidRPr="0033332E">
              <w:rPr>
                <w:rFonts w:ascii="Segoe UI" w:hAnsi="Segoe UI" w:cs="Segoe UI"/>
                <w:sz w:val="12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D4E17" w:rsidRPr="0033332E">
              <w:rPr>
                <w:rFonts w:ascii="Segoe UI" w:hAnsi="Segoe UI" w:cs="Segoe UI"/>
                <w:sz w:val="12"/>
                <w:szCs w:val="20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20"/>
              </w:rPr>
            </w:r>
            <w:r w:rsidR="00537770">
              <w:rPr>
                <w:rFonts w:ascii="Segoe UI" w:hAnsi="Segoe UI" w:cs="Segoe UI"/>
                <w:sz w:val="12"/>
                <w:szCs w:val="20"/>
              </w:rPr>
              <w:fldChar w:fldCharType="separate"/>
            </w:r>
            <w:r w:rsidRPr="0033332E">
              <w:rPr>
                <w:rFonts w:ascii="Segoe UI" w:hAnsi="Segoe UI" w:cs="Segoe UI"/>
                <w:sz w:val="12"/>
                <w:szCs w:val="20"/>
              </w:rPr>
              <w:fldChar w:fldCharType="end"/>
            </w:r>
            <w:r w:rsidR="003D4E17" w:rsidRPr="001733BA">
              <w:rPr>
                <w:rFonts w:ascii="Segoe UI" w:hAnsi="Segoe UI" w:cs="Segoe UI"/>
                <w:sz w:val="16"/>
                <w:szCs w:val="20"/>
              </w:rPr>
              <w:t xml:space="preserve"> </w:t>
            </w:r>
            <w:bookmarkEnd w:id="1"/>
            <w:r w:rsidR="006642BF" w:rsidRPr="0033332E">
              <w:rPr>
                <w:rFonts w:ascii="Segoe UI" w:hAnsi="Segoe UI" w:cs="Segoe UI"/>
                <w:b/>
                <w:bCs/>
                <w:sz w:val="18"/>
                <w:szCs w:val="20"/>
              </w:rPr>
              <w:t>Anmeldung zum Netzanschluss/</w:t>
            </w:r>
            <w:r w:rsidR="00EF16E4" w:rsidRPr="0033332E">
              <w:rPr>
                <w:rFonts w:ascii="Segoe UI" w:hAnsi="Segoe UI" w:cs="Segoe UI"/>
                <w:b/>
                <w:bCs/>
                <w:sz w:val="18"/>
                <w:szCs w:val="20"/>
              </w:rPr>
              <w:t>Anschlussänderung</w:t>
            </w:r>
            <w:r w:rsidR="006642BF" w:rsidRPr="0033332E">
              <w:rPr>
                <w:rFonts w:ascii="Segoe UI" w:hAnsi="Segoe UI" w:cs="Segoe UI"/>
                <w:b/>
                <w:bCs/>
                <w:sz w:val="18"/>
                <w:szCs w:val="20"/>
              </w:rPr>
              <w:t xml:space="preserve"> (Strom)</w:t>
            </w:r>
          </w:p>
        </w:tc>
        <w:tc>
          <w:tcPr>
            <w:tcW w:w="3094" w:type="dxa"/>
            <w:gridSpan w:val="9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3D4E17" w:rsidRPr="001733BA" w:rsidRDefault="003D4E17" w:rsidP="00880035">
            <w:pPr>
              <w:ind w:left="-28"/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3D4E17" w:rsidRPr="001733BA" w:rsidTr="00575539">
        <w:trPr>
          <w:trHeight w:val="340"/>
        </w:trPr>
        <w:tc>
          <w:tcPr>
            <w:tcW w:w="1732" w:type="dxa"/>
            <w:gridSpan w:val="5"/>
            <w:vMerge/>
            <w:tcBorders>
              <w:left w:val="single" w:sz="12" w:space="0" w:color="auto"/>
              <w:right w:val="single" w:sz="4" w:space="0" w:color="auto"/>
            </w:tcBorders>
          </w:tcPr>
          <w:p w:rsidR="003D4E17" w:rsidRPr="001733BA" w:rsidRDefault="003D4E17" w:rsidP="00880035">
            <w:pPr>
              <w:ind w:left="-28"/>
              <w:jc w:val="left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949" w:type="dxa"/>
            <w:gridSpan w:val="3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3332E" w:rsidRDefault="00723F21" w:rsidP="003D4E17">
            <w:pPr>
              <w:spacing w:before="60"/>
              <w:ind w:left="272" w:hanging="300"/>
              <w:jc w:val="left"/>
              <w:rPr>
                <w:rFonts w:ascii="Segoe UI" w:hAnsi="Segoe UI" w:cs="Segoe UI"/>
                <w:b/>
                <w:bCs/>
                <w:sz w:val="18"/>
                <w:szCs w:val="20"/>
              </w:rPr>
            </w:pPr>
            <w:r w:rsidRPr="0033332E">
              <w:rPr>
                <w:rFonts w:ascii="Segoe UI" w:hAnsi="Segoe UI" w:cs="Segoe UI"/>
                <w:sz w:val="12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4E17" w:rsidRPr="0033332E">
              <w:rPr>
                <w:rFonts w:ascii="Segoe UI" w:hAnsi="Segoe UI" w:cs="Segoe UI"/>
                <w:sz w:val="12"/>
                <w:szCs w:val="20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20"/>
              </w:rPr>
            </w:r>
            <w:r w:rsidR="00537770">
              <w:rPr>
                <w:rFonts w:ascii="Segoe UI" w:hAnsi="Segoe UI" w:cs="Segoe UI"/>
                <w:sz w:val="12"/>
                <w:szCs w:val="20"/>
              </w:rPr>
              <w:fldChar w:fldCharType="separate"/>
            </w:r>
            <w:r w:rsidRPr="0033332E">
              <w:rPr>
                <w:rFonts w:ascii="Segoe UI" w:hAnsi="Segoe UI" w:cs="Segoe UI"/>
                <w:sz w:val="12"/>
                <w:szCs w:val="20"/>
              </w:rPr>
              <w:fldChar w:fldCharType="end"/>
            </w:r>
            <w:r w:rsidR="003D4E17" w:rsidRPr="001733BA">
              <w:rPr>
                <w:rFonts w:ascii="Segoe UI" w:hAnsi="Segoe UI" w:cs="Segoe UI"/>
                <w:sz w:val="16"/>
                <w:szCs w:val="20"/>
              </w:rPr>
              <w:t xml:space="preserve"> </w:t>
            </w:r>
            <w:r w:rsidR="003D4E17" w:rsidRPr="0033332E">
              <w:rPr>
                <w:rFonts w:ascii="Segoe UI" w:hAnsi="Segoe UI" w:cs="Segoe UI"/>
                <w:b/>
                <w:bCs/>
                <w:sz w:val="18"/>
                <w:szCs w:val="20"/>
              </w:rPr>
              <w:t>Fertigstellungsan</w:t>
            </w:r>
            <w:r w:rsidR="0033332E">
              <w:rPr>
                <w:rFonts w:ascii="Segoe UI" w:hAnsi="Segoe UI" w:cs="Segoe UI"/>
                <w:b/>
                <w:bCs/>
                <w:sz w:val="18"/>
                <w:szCs w:val="20"/>
              </w:rPr>
              <w:t>zeige/Inbetriebsetzungsauftrag/</w:t>
            </w:r>
          </w:p>
          <w:p w:rsidR="003D4E17" w:rsidRPr="001733BA" w:rsidRDefault="0033332E" w:rsidP="003D4E17">
            <w:pPr>
              <w:spacing w:before="60"/>
              <w:ind w:left="272" w:hanging="300"/>
              <w:jc w:val="left"/>
              <w:rPr>
                <w:rFonts w:ascii="Segoe UI" w:hAnsi="Segoe UI" w:cs="Segoe UI"/>
                <w:sz w:val="16"/>
                <w:szCs w:val="20"/>
              </w:rPr>
            </w:pPr>
            <w:r>
              <w:rPr>
                <w:rFonts w:ascii="Segoe UI" w:hAnsi="Segoe UI" w:cs="Segoe UI"/>
                <w:b/>
                <w:bCs/>
                <w:sz w:val="18"/>
                <w:szCs w:val="20"/>
              </w:rPr>
              <w:t xml:space="preserve">    </w:t>
            </w:r>
            <w:r w:rsidR="003D4E17" w:rsidRPr="0033332E">
              <w:rPr>
                <w:rFonts w:ascii="Segoe UI" w:hAnsi="Segoe UI" w:cs="Segoe UI"/>
                <w:b/>
                <w:bCs/>
                <w:sz w:val="18"/>
                <w:szCs w:val="20"/>
              </w:rPr>
              <w:t>Anmeldung zur Anschlussnutzung</w:t>
            </w:r>
          </w:p>
        </w:tc>
        <w:tc>
          <w:tcPr>
            <w:tcW w:w="3094" w:type="dxa"/>
            <w:gridSpan w:val="9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:rsidR="003D4E17" w:rsidRPr="001733BA" w:rsidRDefault="003D4E17" w:rsidP="00880035">
            <w:pPr>
              <w:ind w:left="-28"/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3D4E17" w:rsidRPr="001733BA" w:rsidTr="006B619E">
        <w:trPr>
          <w:trHeight w:val="70"/>
        </w:trPr>
        <w:tc>
          <w:tcPr>
            <w:tcW w:w="1732" w:type="dxa"/>
            <w:gridSpan w:val="5"/>
            <w:vMerge/>
            <w:tcBorders>
              <w:left w:val="single" w:sz="12" w:space="0" w:color="auto"/>
              <w:right w:val="single" w:sz="4" w:space="0" w:color="auto"/>
            </w:tcBorders>
          </w:tcPr>
          <w:p w:rsidR="003D4E17" w:rsidRPr="001733BA" w:rsidRDefault="003D4E17" w:rsidP="00880035">
            <w:pPr>
              <w:ind w:left="-28"/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949" w:type="dxa"/>
            <w:gridSpan w:val="3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D4E17" w:rsidRPr="009F045F" w:rsidRDefault="003D4E17" w:rsidP="00880035">
            <w:pPr>
              <w:spacing w:before="60" w:after="20"/>
              <w:ind w:left="-5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33332E">
              <w:rPr>
                <w:rFonts w:ascii="Segoe UI" w:hAnsi="Segoe UI" w:cs="Segoe UI"/>
                <w:sz w:val="14"/>
                <w:szCs w:val="14"/>
              </w:rPr>
              <w:t>für eine</w:t>
            </w:r>
          </w:p>
        </w:tc>
        <w:tc>
          <w:tcPr>
            <w:tcW w:w="3094" w:type="dxa"/>
            <w:gridSpan w:val="9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D4E17" w:rsidRPr="009516F1" w:rsidRDefault="00275886" w:rsidP="009516F1">
            <w:pPr>
              <w:spacing w:before="20"/>
              <w:ind w:left="-28"/>
              <w:jc w:val="lef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0"/>
                <w:szCs w:val="10"/>
              </w:rPr>
              <w:t xml:space="preserve"> </w:t>
            </w:r>
            <w:r w:rsidR="00575539">
              <w:rPr>
                <w:rFonts w:ascii="Segoe UI" w:hAnsi="Segoe UI" w:cs="Segoe UI"/>
                <w:sz w:val="10"/>
                <w:szCs w:val="10"/>
              </w:rPr>
              <w:t>Vorgangsnummer</w:t>
            </w:r>
            <w:bookmarkStart w:id="2" w:name="KURZNAMEVNB_1"/>
            <w:bookmarkEnd w:id="2"/>
            <w:r w:rsidR="00AF140B">
              <w:rPr>
                <w:rFonts w:ascii="Segoe UI" w:hAnsi="Segoe UI" w:cs="Segoe UI"/>
                <w:sz w:val="10"/>
                <w:szCs w:val="10"/>
              </w:rPr>
              <w:t xml:space="preserve"> SWRC</w:t>
            </w:r>
          </w:p>
        </w:tc>
      </w:tr>
      <w:tr w:rsidR="003D4E17" w:rsidRPr="001733BA" w:rsidTr="009516F1">
        <w:trPr>
          <w:trHeight w:val="283"/>
        </w:trPr>
        <w:tc>
          <w:tcPr>
            <w:tcW w:w="1732" w:type="dxa"/>
            <w:gridSpan w:val="5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D4E17" w:rsidRPr="001733BA" w:rsidRDefault="003D4E17" w:rsidP="003D4E17">
            <w:pPr>
              <w:ind w:left="-28" w:right="-113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1733BA">
              <w:rPr>
                <w:rFonts w:ascii="Segoe UI" w:hAnsi="Segoe UI" w:cs="Segoe UI"/>
                <w:b/>
                <w:bCs/>
                <w:spacing w:val="40"/>
                <w:sz w:val="36"/>
                <w:szCs w:val="36"/>
              </w:rPr>
              <w:t>ANA</w:t>
            </w:r>
          </w:p>
        </w:tc>
        <w:tc>
          <w:tcPr>
            <w:tcW w:w="2828" w:type="dxa"/>
            <w:gridSpan w:val="1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8" w:type="dxa"/>
            </w:tcMar>
          </w:tcPr>
          <w:p w:rsidR="003D4E17" w:rsidRPr="001733BA" w:rsidRDefault="00723F21" w:rsidP="00880035">
            <w:pPr>
              <w:ind w:left="-28" w:right="-108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D4E17" w:rsidRPr="0033332E">
              <w:rPr>
                <w:rFonts w:ascii="Segoe UI" w:hAnsi="Segoe UI" w:cs="Segoe UI"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8"/>
              </w:rPr>
            </w:r>
            <w:r w:rsidR="00537770">
              <w:rPr>
                <w:rFonts w:ascii="Segoe UI" w:hAnsi="Segoe UI" w:cs="Segoe UI"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end"/>
            </w:r>
            <w:r w:rsidR="003D4E17" w:rsidRPr="001733BA">
              <w:rPr>
                <w:rFonts w:ascii="Segoe UI" w:hAnsi="Segoe UI" w:cs="Segoe UI"/>
                <w:sz w:val="16"/>
                <w:szCs w:val="18"/>
              </w:rPr>
              <w:t xml:space="preserve"> </w:t>
            </w:r>
            <w:r w:rsidR="003D4E17" w:rsidRPr="0033332E">
              <w:rPr>
                <w:rFonts w:ascii="Segoe UI" w:hAnsi="Segoe UI" w:cs="Segoe UI"/>
                <w:sz w:val="14"/>
                <w:szCs w:val="18"/>
              </w:rPr>
              <w:t>Entnahmeanlage</w:t>
            </w:r>
          </w:p>
        </w:tc>
        <w:tc>
          <w:tcPr>
            <w:tcW w:w="3121" w:type="dxa"/>
            <w:gridSpan w:val="1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right w:w="28" w:type="dxa"/>
            </w:tcMar>
          </w:tcPr>
          <w:p w:rsidR="003D4E17" w:rsidRPr="001733BA" w:rsidRDefault="00723F21" w:rsidP="00880035">
            <w:pPr>
              <w:ind w:left="-94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4E17" w:rsidRPr="0033332E">
              <w:rPr>
                <w:rFonts w:ascii="Segoe UI" w:hAnsi="Segoe UI" w:cs="Segoe UI"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8"/>
              </w:rPr>
            </w:r>
            <w:r w:rsidR="00537770">
              <w:rPr>
                <w:rFonts w:ascii="Segoe UI" w:hAnsi="Segoe UI" w:cs="Segoe UI"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end"/>
            </w:r>
            <w:r w:rsidR="003D4E17" w:rsidRPr="001733BA">
              <w:rPr>
                <w:rFonts w:ascii="Segoe UI" w:hAnsi="Segoe UI" w:cs="Segoe UI"/>
                <w:sz w:val="16"/>
                <w:szCs w:val="18"/>
              </w:rPr>
              <w:t xml:space="preserve"> </w:t>
            </w:r>
            <w:r w:rsidR="003D4E17" w:rsidRPr="0033332E">
              <w:rPr>
                <w:rFonts w:ascii="Segoe UI" w:hAnsi="Segoe UI" w:cs="Segoe UI"/>
                <w:sz w:val="14"/>
                <w:szCs w:val="18"/>
              </w:rPr>
              <w:t>im Niederspannungsnetz</w:t>
            </w:r>
          </w:p>
        </w:tc>
        <w:tc>
          <w:tcPr>
            <w:tcW w:w="3094" w:type="dxa"/>
            <w:gridSpan w:val="9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D4E17" w:rsidRPr="001733BA" w:rsidRDefault="00275886" w:rsidP="00275886">
            <w:pPr>
              <w:spacing w:before="40"/>
              <w:ind w:left="-28"/>
              <w:jc w:val="left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0"/>
                <w:szCs w:val="18"/>
              </w:rPr>
              <w:t xml:space="preserve"> </w:t>
            </w:r>
            <w:r w:rsidR="00575539">
              <w:rPr>
                <w:rFonts w:ascii="Segoe UI" w:hAnsi="Segoe UI" w:cs="Segoe UI"/>
                <w:sz w:val="10"/>
                <w:szCs w:val="18"/>
              </w:rPr>
              <w:t>Eingangsdatum</w:t>
            </w:r>
            <w:r w:rsidR="00AF140B">
              <w:rPr>
                <w:rFonts w:ascii="Segoe UI" w:hAnsi="Segoe UI" w:cs="Segoe UI"/>
                <w:sz w:val="10"/>
                <w:szCs w:val="18"/>
              </w:rPr>
              <w:t xml:space="preserve"> SWRC</w:t>
            </w:r>
          </w:p>
        </w:tc>
      </w:tr>
      <w:tr w:rsidR="003D4E17" w:rsidRPr="001733BA" w:rsidTr="009516F1">
        <w:trPr>
          <w:trHeight w:val="283"/>
        </w:trPr>
        <w:tc>
          <w:tcPr>
            <w:tcW w:w="1732" w:type="dxa"/>
            <w:gridSpan w:val="5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D4E17" w:rsidRPr="001733BA" w:rsidRDefault="003D4E17" w:rsidP="00880035">
            <w:pPr>
              <w:spacing w:before="40"/>
              <w:ind w:left="-43"/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828" w:type="dxa"/>
            <w:gridSpan w:val="16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tcMar>
              <w:right w:w="28" w:type="dxa"/>
            </w:tcMar>
          </w:tcPr>
          <w:p w:rsidR="003D4E17" w:rsidRPr="001733BA" w:rsidRDefault="00723F21" w:rsidP="00880035">
            <w:pPr>
              <w:spacing w:before="40" w:after="40"/>
              <w:ind w:left="-25" w:right="-108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4E17" w:rsidRPr="0033332E">
              <w:rPr>
                <w:rFonts w:ascii="Segoe UI" w:hAnsi="Segoe UI" w:cs="Segoe UI"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8"/>
              </w:rPr>
            </w:r>
            <w:r w:rsidR="00537770">
              <w:rPr>
                <w:rFonts w:ascii="Segoe UI" w:hAnsi="Segoe UI" w:cs="Segoe UI"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end"/>
            </w:r>
            <w:r w:rsidR="003D4E17" w:rsidRPr="001733BA">
              <w:rPr>
                <w:rFonts w:ascii="Segoe UI" w:hAnsi="Segoe UI" w:cs="Segoe UI"/>
                <w:sz w:val="16"/>
                <w:szCs w:val="18"/>
              </w:rPr>
              <w:t xml:space="preserve"> </w:t>
            </w:r>
            <w:r w:rsidR="003D4E17" w:rsidRPr="0033332E">
              <w:rPr>
                <w:rFonts w:ascii="Segoe UI" w:hAnsi="Segoe UI" w:cs="Segoe UI"/>
                <w:sz w:val="14"/>
                <w:szCs w:val="18"/>
              </w:rPr>
              <w:t>Erzeugungs-/Einspeiseanlage</w:t>
            </w:r>
          </w:p>
        </w:tc>
        <w:tc>
          <w:tcPr>
            <w:tcW w:w="3121" w:type="dxa"/>
            <w:gridSpan w:val="14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tcMar>
              <w:right w:w="28" w:type="dxa"/>
            </w:tcMar>
          </w:tcPr>
          <w:p w:rsidR="003D4E17" w:rsidRPr="001733BA" w:rsidRDefault="00723F21" w:rsidP="001920B6">
            <w:pPr>
              <w:spacing w:before="40" w:after="40"/>
              <w:ind w:left="190" w:hanging="279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D4E17" w:rsidRPr="0033332E">
              <w:rPr>
                <w:rFonts w:ascii="Segoe UI" w:hAnsi="Segoe UI" w:cs="Segoe UI"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8"/>
              </w:rPr>
            </w:r>
            <w:r w:rsidR="00537770">
              <w:rPr>
                <w:rFonts w:ascii="Segoe UI" w:hAnsi="Segoe UI" w:cs="Segoe UI"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sz w:val="12"/>
                <w:szCs w:val="18"/>
              </w:rPr>
              <w:fldChar w:fldCharType="end"/>
            </w:r>
            <w:r w:rsidR="003D4E17" w:rsidRPr="0033332E">
              <w:rPr>
                <w:rFonts w:ascii="Segoe UI" w:hAnsi="Segoe UI" w:cs="Segoe UI"/>
                <w:sz w:val="12"/>
                <w:szCs w:val="18"/>
              </w:rPr>
              <w:t xml:space="preserve"> </w:t>
            </w:r>
            <w:r w:rsidR="003D4E17" w:rsidRPr="0033332E">
              <w:rPr>
                <w:rFonts w:ascii="Segoe UI" w:hAnsi="Segoe UI" w:cs="Segoe UI"/>
                <w:sz w:val="14"/>
                <w:szCs w:val="18"/>
              </w:rPr>
              <w:t>oberhalb de</w:t>
            </w:r>
            <w:r w:rsidR="001920B6" w:rsidRPr="0033332E">
              <w:rPr>
                <w:rFonts w:ascii="Segoe UI" w:hAnsi="Segoe UI" w:cs="Segoe UI"/>
                <w:sz w:val="14"/>
                <w:szCs w:val="18"/>
              </w:rPr>
              <w:t xml:space="preserve">s </w:t>
            </w:r>
            <w:r w:rsidR="003D4E17" w:rsidRPr="0033332E">
              <w:rPr>
                <w:rFonts w:ascii="Segoe UI" w:hAnsi="Segoe UI" w:cs="Segoe UI"/>
                <w:sz w:val="14"/>
                <w:szCs w:val="18"/>
              </w:rPr>
              <w:t>Niederspannungsnetz</w:t>
            </w:r>
            <w:r w:rsidR="001920B6" w:rsidRPr="0033332E">
              <w:rPr>
                <w:rFonts w:ascii="Segoe UI" w:hAnsi="Segoe UI" w:cs="Segoe UI"/>
                <w:sz w:val="14"/>
                <w:szCs w:val="18"/>
              </w:rPr>
              <w:t>es</w:t>
            </w:r>
          </w:p>
        </w:tc>
        <w:tc>
          <w:tcPr>
            <w:tcW w:w="3094" w:type="dxa"/>
            <w:gridSpan w:val="9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D4E17" w:rsidRPr="00575539" w:rsidRDefault="00575539" w:rsidP="00275886">
            <w:pPr>
              <w:spacing w:before="20"/>
              <w:jc w:val="left"/>
              <w:rPr>
                <w:rFonts w:ascii="Segoe UI" w:hAnsi="Segoe UI" w:cs="Segoe UI"/>
                <w:sz w:val="10"/>
                <w:szCs w:val="16"/>
              </w:rPr>
            </w:pPr>
            <w:r>
              <w:rPr>
                <w:rFonts w:ascii="Segoe UI" w:hAnsi="Segoe UI" w:cs="Segoe UI"/>
                <w:sz w:val="10"/>
                <w:szCs w:val="16"/>
              </w:rPr>
              <w:t>Versorgungsobjekt</w:t>
            </w:r>
            <w:r w:rsidR="00AD7046">
              <w:rPr>
                <w:rFonts w:ascii="Segoe UI" w:hAnsi="Segoe UI" w:cs="Segoe UI"/>
                <w:sz w:val="10"/>
                <w:szCs w:val="16"/>
              </w:rPr>
              <w:t>nummer</w:t>
            </w:r>
            <w:r w:rsidR="00AF140B">
              <w:rPr>
                <w:rFonts w:ascii="Segoe UI" w:hAnsi="Segoe UI" w:cs="Segoe UI"/>
                <w:sz w:val="10"/>
                <w:szCs w:val="16"/>
              </w:rPr>
              <w:t xml:space="preserve"> SWRC</w:t>
            </w:r>
          </w:p>
        </w:tc>
      </w:tr>
      <w:tr w:rsidR="003845C2" w:rsidRPr="001733BA" w:rsidTr="005A37FB">
        <w:tc>
          <w:tcPr>
            <w:tcW w:w="10775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3845C2" w:rsidRPr="001733BA" w:rsidRDefault="009F045F" w:rsidP="00880035">
            <w:pPr>
              <w:spacing w:before="20"/>
              <w:rPr>
                <w:rFonts w:ascii="Segoe UI" w:hAnsi="Segoe UI" w:cs="Segoe UI"/>
                <w:sz w:val="18"/>
                <w:szCs w:val="20"/>
              </w:rPr>
            </w:pPr>
            <w:r>
              <w:rPr>
                <w:rFonts w:ascii="Calibri Light" w:hAnsi="Calibri Light" w:cs="Calibri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0" allowOverlap="1" wp14:anchorId="78091E83" wp14:editId="10E4865F">
                      <wp:simplePos x="0" y="0"/>
                      <wp:positionH relativeFrom="column">
                        <wp:posOffset>-309245</wp:posOffset>
                      </wp:positionH>
                      <wp:positionV relativeFrom="paragraph">
                        <wp:posOffset>52070</wp:posOffset>
                      </wp:positionV>
                      <wp:extent cx="144145" cy="144145"/>
                      <wp:effectExtent l="0" t="0" r="27305" b="27305"/>
                      <wp:wrapNone/>
                      <wp:docPr id="7" name="Oval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3845C2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091E83" id="Oval 11" o:spid="_x0000_s1027" style="position:absolute;left:0;text-align:left;margin-left:-24.35pt;margin-top:4.1pt;width:11.35pt;height:11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" o:allowincell="f" fillcolor="black">
                      <v:textbox inset="0,0,0,0">
                        <w:txbxContent>
                          <w:p w:rsidR="00FA219A" w:rsidRPr="000F7058" w:rsidRDefault="00FA219A" w:rsidP="003845C2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845C2" w:rsidRPr="001733BA">
              <w:rPr>
                <w:rFonts w:ascii="Segoe UI" w:hAnsi="Segoe UI" w:cs="Segoe UI"/>
                <w:b/>
                <w:bCs/>
                <w:sz w:val="18"/>
                <w:szCs w:val="20"/>
              </w:rPr>
              <w:t>Angaben zum Netzanschluss</w:t>
            </w:r>
          </w:p>
        </w:tc>
      </w:tr>
      <w:tr w:rsidR="003845C2" w:rsidRPr="001733BA" w:rsidTr="005A37FB"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5F19A3">
            <w:pPr>
              <w:rPr>
                <w:rFonts w:ascii="Segoe UI" w:hAnsi="Segoe UI" w:cs="Segoe UI"/>
                <w:sz w:val="18"/>
                <w:szCs w:val="20"/>
              </w:rPr>
            </w:pPr>
            <w:r w:rsidRPr="001733BA">
              <w:rPr>
                <w:rFonts w:ascii="Segoe UI" w:hAnsi="Segoe UI" w:cs="Segoe UI"/>
                <w:b/>
                <w:bCs/>
                <w:sz w:val="14"/>
                <w:szCs w:val="18"/>
              </w:rPr>
              <w:t>Anschlussnehmer</w:t>
            </w:r>
          </w:p>
        </w:tc>
      </w:tr>
      <w:tr w:rsidR="0094170C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0225" w:type="dxa"/>
            <w:gridSpan w:val="4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FIRMA / NAME, VORNAME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94170C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noWrap/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225" w:type="dxa"/>
            <w:gridSpan w:val="40"/>
            <w:tcBorders>
              <w:top w:val="nil"/>
              <w:right w:val="single" w:sz="4" w:space="0" w:color="auto"/>
            </w:tcBorders>
            <w:noWrap/>
            <w:vAlign w:val="center"/>
          </w:tcPr>
          <w:p w:rsidR="003845C2" w:rsidRPr="001733BA" w:rsidRDefault="00723F21" w:rsidP="00880035">
            <w:pPr>
              <w:spacing w:before="40"/>
              <w:ind w:right="-272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91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9516F1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9516F1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9516F1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9516F1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9516F1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noWrap/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B36590" w:rsidRPr="001733BA" w:rsidTr="005A37FB">
        <w:trPr>
          <w:trHeight w:hRule="exact" w:val="90"/>
        </w:trPr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36590" w:rsidRPr="001733BA" w:rsidRDefault="00B36590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717826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5723" w:type="dxa"/>
            <w:gridSpan w:val="2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REGISTERGERICHT/ -NUMMER (bei Firmen)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GEBURTSDATUM (bei Personen)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717826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</w:rPr>
            </w:pPr>
          </w:p>
        </w:tc>
        <w:tc>
          <w:tcPr>
            <w:tcW w:w="5723" w:type="dxa"/>
            <w:gridSpan w:val="27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7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55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263" w:type="dxa"/>
            <w:gridSpan w:val="1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B095E" w:rsidRPr="001733BA" w:rsidTr="005A37FB">
        <w:trPr>
          <w:trHeight w:hRule="exact" w:val="57"/>
        </w:trPr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9B095E" w:rsidRPr="001733BA" w:rsidRDefault="009B095E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F05C4A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875" w:type="dxa"/>
            <w:gridSpan w:val="16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STRASSE, HAUSNUMMER</w:t>
            </w:r>
          </w:p>
        </w:tc>
        <w:tc>
          <w:tcPr>
            <w:tcW w:w="24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60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PLZ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ORT/ORTSTEIL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94170C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875" w:type="dxa"/>
            <w:gridSpan w:val="1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68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3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6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263" w:type="dxa"/>
            <w:gridSpan w:val="1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9B095E" w:rsidRPr="001733BA" w:rsidTr="005A37FB">
        <w:trPr>
          <w:trHeight w:hRule="exact" w:val="57"/>
        </w:trPr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9B095E" w:rsidRPr="001733BA" w:rsidRDefault="009B095E" w:rsidP="00880035">
            <w:pPr>
              <w:spacing w:before="60"/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94170C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3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TELEFONNUMMER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49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TELEFAX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E-MAIL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C1430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35" w:type="dxa"/>
            <w:gridSpan w:val="9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14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49" w:type="dxa"/>
            <w:gridSpan w:val="17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45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23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263" w:type="dxa"/>
            <w:gridSpan w:val="1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E1237" w:rsidP="00880035">
            <w:pPr>
              <w:spacing w:before="4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50"/>
                  </w:textInput>
                </w:ffData>
              </w:fldChar>
            </w:r>
            <w:bookmarkStart w:id="3" w:name="Text5"/>
            <w:r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>
              <w:rPr>
                <w:rFonts w:ascii="Segoe UI" w:hAnsi="Segoe UI" w:cs="Segoe UI"/>
                <w:bCs/>
                <w:sz w:val="16"/>
                <w:szCs w:val="16"/>
              </w:rPr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3845C2" w:rsidRPr="001733BA" w:rsidTr="005A37FB"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845C2" w:rsidRPr="001733BA" w:rsidRDefault="009F045F" w:rsidP="00880035">
            <w:pPr>
              <w:spacing w:before="6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Calibri Light" w:hAnsi="Calibri Light" w:cs="Calibri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13F7636C" wp14:editId="14ADF117">
                      <wp:simplePos x="0" y="0"/>
                      <wp:positionH relativeFrom="column">
                        <wp:posOffset>-299720</wp:posOffset>
                      </wp:positionH>
                      <wp:positionV relativeFrom="paragraph">
                        <wp:posOffset>1270</wp:posOffset>
                      </wp:positionV>
                      <wp:extent cx="144145" cy="144145"/>
                      <wp:effectExtent l="0" t="0" r="27305" b="27305"/>
                      <wp:wrapNone/>
                      <wp:docPr id="6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3845C2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F7636C" id="Oval 10" o:spid="_x0000_s1028" style="position:absolute;left:0;text-align:left;margin-left:-23.6pt;margin-top:.1pt;width:11.35pt;height:11.3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" o:allowincell="f" fillcolor="black">
                      <v:textbox inset="0,0,0,0">
                        <w:txbxContent>
                          <w:p w:rsidR="00FA219A" w:rsidRPr="000F7058" w:rsidRDefault="00FA219A" w:rsidP="003845C2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845C2" w:rsidRPr="001733BA">
              <w:rPr>
                <w:rFonts w:ascii="Segoe UI" w:hAnsi="Segoe UI" w:cs="Segoe UI"/>
                <w:b/>
                <w:bCs/>
                <w:sz w:val="14"/>
                <w:szCs w:val="18"/>
              </w:rPr>
              <w:t>Anschlussstelle</w:t>
            </w:r>
            <w:r w:rsidR="003845C2" w:rsidRPr="001733BA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3845C2" w:rsidRPr="001733BA">
              <w:rPr>
                <w:rFonts w:ascii="Segoe UI" w:hAnsi="Segoe UI" w:cs="Segoe UI"/>
                <w:sz w:val="14"/>
                <w:szCs w:val="14"/>
              </w:rPr>
              <w:t>- Bitte einen geeigneten Lageplan oder Flurstückskarte und Grundrissplan beifügen.</w:t>
            </w:r>
          </w:p>
        </w:tc>
      </w:tr>
      <w:tr w:rsidR="001C1430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875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STRASSE, HAUSNUMMER</w:t>
            </w:r>
          </w:p>
        </w:tc>
        <w:tc>
          <w:tcPr>
            <w:tcW w:w="24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60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PLZ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ORT/ORTSTEIL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ind w:left="104" w:hanging="104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C1430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875" w:type="dxa"/>
            <w:gridSpan w:val="16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A723BE" w:rsidP="00DD3665">
            <w:pPr>
              <w:spacing w:before="40"/>
              <w:ind w:right="-168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ANSTSTR"/>
                  <w:enabled/>
                  <w:calcOnExit w:val="0"/>
                  <w:textInput>
                    <w:maxLength w:val="45"/>
                  </w:textInput>
                </w:ffData>
              </w:fldChar>
            </w:r>
            <w:bookmarkStart w:id="4" w:name="ANSTSTR"/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243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605" w:type="dxa"/>
            <w:gridSpan w:val="9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D1654A" w:rsidP="00A46801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ANSTPLZ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5" w:name="ANSTPLZ"/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5"/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263" w:type="dxa"/>
            <w:gridSpan w:val="1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A723BE" w:rsidP="00880035">
            <w:pPr>
              <w:spacing w:before="4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ANSTORT"/>
                  <w:enabled/>
                  <w:calcOnExit w:val="0"/>
                  <w:textInput>
                    <w:maxLength w:val="30"/>
                  </w:textInput>
                </w:ffData>
              </w:fldChar>
            </w:r>
            <w:bookmarkStart w:id="6" w:name="ANSTORT"/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D7046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6"/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ind w:left="104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717826" w:rsidRPr="001733BA" w:rsidTr="001920B6">
        <w:trPr>
          <w:trHeight w:hRule="exact" w:val="57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3875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2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6107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31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ind w:left="104" w:hanging="104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717826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875" w:type="dxa"/>
            <w:gridSpan w:val="1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GEMARKUNG / FLUR / FLURSTÜCK</w:t>
            </w:r>
          </w:p>
        </w:tc>
        <w:tc>
          <w:tcPr>
            <w:tcW w:w="24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6107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BEMERKUNGEN (z. B. bei Neubaugebieten das Baugebiet, nähere Angaben zur Ortsbezeichnung)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ind w:left="104" w:hanging="104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717826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</w:rPr>
            </w:pPr>
          </w:p>
        </w:tc>
        <w:tc>
          <w:tcPr>
            <w:tcW w:w="3875" w:type="dxa"/>
            <w:gridSpan w:val="16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A723BE" w:rsidP="00880035">
            <w:pPr>
              <w:spacing w:before="40"/>
              <w:ind w:right="-168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ANSTFLUR"/>
                  <w:enabled/>
                  <w:calcOnExit w:val="0"/>
                  <w:textInput>
                    <w:maxLength w:val="30"/>
                  </w:textInput>
                </w:ffData>
              </w:fldChar>
            </w:r>
            <w:bookmarkStart w:id="7" w:name="ANSTFLUR"/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AF140B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243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6107" w:type="dxa"/>
            <w:gridSpan w:val="2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AD7046" w:rsidP="00880035">
            <w:pPr>
              <w:spacing w:before="4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3"/>
                  <w:enabled/>
                  <w:calcOnExit w:val="0"/>
                  <w:textInput>
                    <w:maxLength w:val="60"/>
                  </w:textInput>
                </w:ffData>
              </w:fldChar>
            </w:r>
            <w:bookmarkStart w:id="8" w:name="Text13"/>
            <w:r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>
              <w:rPr>
                <w:rFonts w:ascii="Segoe UI" w:hAnsi="Segoe UI" w:cs="Segoe UI"/>
                <w:bCs/>
                <w:sz w:val="16"/>
                <w:szCs w:val="16"/>
              </w:rPr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8"/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ind w:left="104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3845C2" w:rsidRPr="001733BA" w:rsidTr="005A37FB">
        <w:trPr>
          <w:trHeight w:val="57"/>
        </w:trPr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C2" w:rsidRPr="001733BA" w:rsidRDefault="003845C2" w:rsidP="00FA4AAA">
            <w:pPr>
              <w:rPr>
                <w:rFonts w:ascii="Segoe UI" w:hAnsi="Segoe UI" w:cs="Segoe UI"/>
                <w:bCs/>
                <w:noProof/>
                <w:sz w:val="2"/>
                <w:szCs w:val="2"/>
              </w:rPr>
            </w:pPr>
          </w:p>
        </w:tc>
      </w:tr>
      <w:tr w:rsidR="003845C2" w:rsidRPr="001733BA" w:rsidTr="005A37FB">
        <w:tc>
          <w:tcPr>
            <w:tcW w:w="10775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3845C2" w:rsidRPr="001733BA" w:rsidRDefault="003675B3" w:rsidP="00880035">
            <w:pPr>
              <w:spacing w:before="2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1733BA">
              <w:rPr>
                <w:rFonts w:ascii="Segoe UI" w:hAnsi="Segoe UI" w:cs="Segoe UI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0" allowOverlap="1" wp14:anchorId="37EE383F" wp14:editId="48F09AB5">
                      <wp:simplePos x="0" y="0"/>
                      <wp:positionH relativeFrom="column">
                        <wp:posOffset>-290195</wp:posOffset>
                      </wp:positionH>
                      <wp:positionV relativeFrom="paragraph">
                        <wp:posOffset>66139</wp:posOffset>
                      </wp:positionV>
                      <wp:extent cx="144145" cy="144145"/>
                      <wp:effectExtent l="0" t="0" r="27305" b="27305"/>
                      <wp:wrapNone/>
                      <wp:docPr id="11" name="Ova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3845C2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EE383F" id="Oval 9" o:spid="_x0000_s1029" style="position:absolute;left:0;text-align:left;margin-left:-22.85pt;margin-top:5.2pt;width:11.35pt;height:11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" o:allowincell="f" fillcolor="black">
                      <v:textbox inset="0,0,0,0">
                        <w:txbxContent>
                          <w:p w:rsidR="00FA219A" w:rsidRPr="000F7058" w:rsidRDefault="00FA219A" w:rsidP="003845C2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845C2" w:rsidRPr="001733BA">
              <w:rPr>
                <w:rFonts w:ascii="Segoe UI" w:hAnsi="Segoe UI" w:cs="Segoe UI"/>
                <w:b/>
                <w:bCs/>
                <w:sz w:val="18"/>
                <w:szCs w:val="20"/>
              </w:rPr>
              <w:t>Angaben zur Anschlussnutzung</w:t>
            </w:r>
          </w:p>
        </w:tc>
      </w:tr>
      <w:tr w:rsidR="003845C2" w:rsidRPr="001733BA" w:rsidTr="005A37FB"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5F19A3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/>
                <w:bCs/>
                <w:sz w:val="14"/>
                <w:szCs w:val="14"/>
              </w:rPr>
              <w:t>Anschlussnutzer, wenn abweichend vom Anschlussnehmer</w:t>
            </w:r>
          </w:p>
          <w:p w:rsidR="003845C2" w:rsidRPr="001733BA" w:rsidRDefault="003845C2" w:rsidP="00BB01A3">
            <w:pPr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Sofern vom Anschlussnehmer </w:t>
            </w:r>
            <w:bookmarkStart w:id="9" w:name="KURZNAMEVNB_11"/>
            <w:bookmarkEnd w:id="9"/>
            <w:r w:rsidR="00BB01A3" w:rsidRPr="001733BA">
              <w:rPr>
                <w:rFonts w:ascii="Segoe UI" w:hAnsi="Segoe UI" w:cs="Segoe UI"/>
                <w:sz w:val="14"/>
                <w:szCs w:val="14"/>
              </w:rPr>
              <w:t>SWR</w:t>
            </w:r>
            <w:r w:rsidR="005662FE">
              <w:rPr>
                <w:rFonts w:ascii="Segoe UI" w:hAnsi="Segoe UI" w:cs="Segoe UI"/>
                <w:sz w:val="14"/>
                <w:szCs w:val="14"/>
              </w:rPr>
              <w:t>C</w:t>
            </w:r>
            <w:r w:rsidRPr="001733BA">
              <w:rPr>
                <w:rFonts w:ascii="Segoe UI" w:hAnsi="Segoe UI" w:cs="Segoe UI"/>
                <w:bCs/>
                <w:iCs/>
                <w:sz w:val="14"/>
                <w:szCs w:val="14"/>
              </w:rPr>
              <w:t xml:space="preserve"> </w:t>
            </w: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kein Anschlussnutzer mitgeteilt wird bzw. sich kein Anschlussnutzer bei </w:t>
            </w:r>
            <w:bookmarkStart w:id="10" w:name="KURZNAMEVNB_2"/>
            <w:bookmarkEnd w:id="10"/>
            <w:r w:rsidR="00BB01A3" w:rsidRPr="001733BA">
              <w:rPr>
                <w:rFonts w:ascii="Segoe UI" w:hAnsi="Segoe UI" w:cs="Segoe UI"/>
                <w:sz w:val="14"/>
                <w:szCs w:val="14"/>
              </w:rPr>
              <w:t>SWR</w:t>
            </w:r>
            <w:r w:rsidR="005662FE">
              <w:rPr>
                <w:rFonts w:ascii="Segoe UI" w:hAnsi="Segoe UI" w:cs="Segoe UI"/>
                <w:sz w:val="14"/>
                <w:szCs w:val="14"/>
              </w:rPr>
              <w:t>C</w:t>
            </w:r>
            <w:r w:rsidRPr="001733BA">
              <w:rPr>
                <w:rFonts w:ascii="Segoe UI" w:hAnsi="Segoe UI" w:cs="Segoe UI"/>
                <w:bCs/>
                <w:iCs/>
                <w:sz w:val="14"/>
                <w:szCs w:val="14"/>
              </w:rPr>
              <w:t xml:space="preserve"> </w:t>
            </w:r>
            <w:r w:rsidRPr="001733BA">
              <w:rPr>
                <w:rFonts w:ascii="Segoe UI" w:hAnsi="Segoe UI" w:cs="Segoe UI"/>
                <w:sz w:val="14"/>
                <w:szCs w:val="14"/>
              </w:rPr>
              <w:t>anmeldet, ist der Anschlussnehmer für die betreffenden Zählpunkte auch der Anschlussnutzer.</w:t>
            </w:r>
          </w:p>
        </w:tc>
      </w:tr>
      <w:tr w:rsidR="001C1430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0225" w:type="dxa"/>
            <w:gridSpan w:val="4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FIRMA / NAME, VORNAME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C1430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0225" w:type="dxa"/>
            <w:gridSpan w:val="40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272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1C1430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5723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4263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314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1C1430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5723" w:type="dxa"/>
            <w:gridSpan w:val="2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REGISTERGERICHT / -NUMMER (bei Firmen)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 xml:space="preserve">GEBURTSDATUM </w:t>
            </w:r>
            <w:proofErr w:type="gramStart"/>
            <w:r w:rsidRPr="001733BA">
              <w:rPr>
                <w:rFonts w:ascii="Segoe UI" w:hAnsi="Segoe UI" w:cs="Segoe UI"/>
                <w:sz w:val="10"/>
                <w:szCs w:val="10"/>
              </w:rPr>
              <w:t>( bei</w:t>
            </w:r>
            <w:proofErr w:type="gramEnd"/>
            <w:r w:rsidRPr="001733BA">
              <w:rPr>
                <w:rFonts w:ascii="Segoe UI" w:hAnsi="Segoe UI" w:cs="Segoe UI"/>
                <w:sz w:val="10"/>
                <w:szCs w:val="10"/>
              </w:rPr>
              <w:t xml:space="preserve"> Personen)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C1430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 w:after="60"/>
              <w:ind w:left="-14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5723" w:type="dxa"/>
            <w:gridSpan w:val="27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 w:after="60"/>
              <w:ind w:right="-145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6"/>
                  <w:enabled/>
                  <w:calcOnExit w:val="0"/>
                  <w:textInput>
                    <w:maxLength w:val="55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40" w:after="6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263" w:type="dxa"/>
            <w:gridSpan w:val="1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 w:after="60"/>
              <w:ind w:right="-288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 w:after="6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C6E5B" w:rsidRPr="001733BA" w:rsidTr="005A37FB"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C6E5B" w:rsidRPr="001733BA" w:rsidRDefault="004C6E5B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F05C4A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866" w:type="dxa"/>
            <w:gridSpan w:val="15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STRASSE, HAUSNUMMER</w:t>
            </w:r>
          </w:p>
        </w:tc>
        <w:tc>
          <w:tcPr>
            <w:tcW w:w="24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615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PLZ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ORT/ORTSTEIL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F05C4A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 w:after="60"/>
              <w:ind w:left="-14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866" w:type="dxa"/>
            <w:gridSpan w:val="15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46F98" w:rsidP="00A723BE">
            <w:pPr>
              <w:spacing w:before="40" w:after="40"/>
              <w:ind w:right="-17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"/>
                  </w:textInput>
                </w:ffData>
              </w:fldChar>
            </w:r>
            <w:bookmarkStart w:id="11" w:name="Text17"/>
            <w:r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>
              <w:rPr>
                <w:rFonts w:ascii="Segoe UI" w:hAnsi="Segoe UI" w:cs="Segoe UI"/>
                <w:bCs/>
                <w:sz w:val="16"/>
                <w:szCs w:val="16"/>
              </w:rPr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8E55E2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8E55E2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8E55E2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8E55E2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 w:rsidR="008E55E2">
              <w:rPr>
                <w:rFonts w:ascii="Segoe UI" w:hAnsi="Segoe UI" w:cs="Segoe UI"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11"/>
          </w:p>
        </w:tc>
        <w:tc>
          <w:tcPr>
            <w:tcW w:w="242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 w:after="6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615" w:type="dxa"/>
            <w:gridSpan w:val="10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 w:after="6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45C2" w:rsidRPr="001733BA" w:rsidRDefault="003845C2" w:rsidP="00880035">
            <w:pPr>
              <w:spacing w:before="40" w:after="6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263" w:type="dxa"/>
            <w:gridSpan w:val="1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 w:after="6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 w:after="6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C6E5B" w:rsidRPr="001733BA" w:rsidTr="005A37FB"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C6E5B" w:rsidRPr="001733BA" w:rsidRDefault="004C6E5B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F05C4A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35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TELEFONNUMMER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49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TELEFAX</w:t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263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0"/>
                <w:szCs w:val="10"/>
              </w:rPr>
              <w:t>E-MAIL</w:t>
            </w:r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F05C4A" w:rsidRPr="001733BA" w:rsidTr="001920B6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ind w:left="-14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735" w:type="dxa"/>
            <w:gridSpan w:val="9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A723BE">
            <w:pPr>
              <w:spacing w:before="40"/>
              <w:ind w:right="-113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49" w:type="dxa"/>
            <w:gridSpan w:val="17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23F21" w:rsidP="00880035">
            <w:pPr>
              <w:spacing w:before="40"/>
              <w:ind w:right="-145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9"/>
                  <w:enabled/>
                  <w:calcOnExit w:val="0"/>
                  <w:textInput>
                    <w:maxLength w:val="23"/>
                  </w:textInput>
                </w:ffData>
              </w:fldChar>
            </w:r>
            <w:r w:rsidR="003845C2"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="003845C2"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9" w:type="dxa"/>
            <w:tcBorders>
              <w:top w:val="nil"/>
              <w:left w:val="single" w:sz="4" w:space="0" w:color="auto"/>
              <w:bottom w:val="nil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263" w:type="dxa"/>
            <w:gridSpan w:val="12"/>
            <w:tcBorders>
              <w:top w:val="nil"/>
              <w:right w:val="single" w:sz="4" w:space="0" w:color="auto"/>
            </w:tcBorders>
            <w:vAlign w:val="center"/>
          </w:tcPr>
          <w:p w:rsidR="003845C2" w:rsidRPr="001733BA" w:rsidRDefault="007E1237" w:rsidP="00880035">
            <w:pPr>
              <w:spacing w:before="40"/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3"/>
                  <w:enabled/>
                  <w:calcOnExit w:val="0"/>
                  <w:textInput>
                    <w:maxLength w:val="50"/>
                  </w:textInput>
                </w:ffData>
              </w:fldChar>
            </w:r>
            <w:bookmarkStart w:id="12" w:name="Text23"/>
            <w:r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>
              <w:rPr>
                <w:rFonts w:ascii="Segoe UI" w:hAnsi="Segoe UI" w:cs="Segoe UI"/>
                <w:bCs/>
                <w:sz w:val="16"/>
                <w:szCs w:val="16"/>
              </w:rPr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  <w:bookmarkEnd w:id="12"/>
          </w:p>
        </w:tc>
        <w:tc>
          <w:tcPr>
            <w:tcW w:w="314" w:type="dxa"/>
            <w:gridSpan w:val="3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3845C2" w:rsidRPr="001733BA" w:rsidRDefault="003845C2" w:rsidP="0088003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3845C2" w:rsidRPr="001733BA" w:rsidTr="001A53A0"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45C2" w:rsidRPr="001733BA" w:rsidRDefault="003845C2" w:rsidP="005F19A3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</w:tr>
      <w:tr w:rsidR="00596BC3" w:rsidRPr="001733BA" w:rsidTr="00596BC3">
        <w:trPr>
          <w:trHeight w:val="271"/>
        </w:trPr>
        <w:tc>
          <w:tcPr>
            <w:tcW w:w="4344" w:type="dxa"/>
            <w:gridSpan w:val="1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6BC3" w:rsidRPr="001733BA" w:rsidRDefault="003675B3" w:rsidP="00596BC3">
            <w:pPr>
              <w:spacing w:before="20"/>
              <w:rPr>
                <w:rFonts w:ascii="Segoe UI" w:hAnsi="Segoe UI" w:cs="Segoe UI"/>
                <w:b/>
                <w:bCs/>
                <w:noProof/>
                <w:sz w:val="6"/>
                <w:szCs w:val="6"/>
              </w:rPr>
            </w:pPr>
            <w:r w:rsidRPr="001733BA">
              <w:rPr>
                <w:rFonts w:ascii="Segoe UI" w:hAnsi="Segoe UI" w:cs="Segoe UI"/>
                <w:b/>
                <w:bCs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52CD38A6" wp14:editId="26031F68">
                      <wp:simplePos x="0" y="0"/>
                      <wp:positionH relativeFrom="column">
                        <wp:posOffset>-290195</wp:posOffset>
                      </wp:positionH>
                      <wp:positionV relativeFrom="paragraph">
                        <wp:posOffset>40739</wp:posOffset>
                      </wp:positionV>
                      <wp:extent cx="144145" cy="144145"/>
                      <wp:effectExtent l="0" t="0" r="27305" b="27305"/>
                      <wp:wrapNone/>
                      <wp:docPr id="10" name="Oval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3845C2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CD38A6" id="Oval 82" o:spid="_x0000_s1030" style="position:absolute;left:0;text-align:left;margin-left:-22.85pt;margin-top:3.2pt;width:11.35pt;height:1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" o:allowincell="f" fillcolor="black">
                      <v:textbox inset="0,0,0,0">
                        <w:txbxContent>
                          <w:p w:rsidR="00FA219A" w:rsidRPr="000F7058" w:rsidRDefault="00FA219A" w:rsidP="003845C2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96BC3" w:rsidRPr="001733BA">
              <w:rPr>
                <w:rFonts w:ascii="Segoe UI" w:hAnsi="Segoe UI" w:cs="Segoe UI"/>
                <w:b/>
                <w:bCs/>
                <w:sz w:val="18"/>
                <w:szCs w:val="20"/>
              </w:rPr>
              <w:t>Angemeldet wird</w:t>
            </w:r>
          </w:p>
        </w:tc>
        <w:tc>
          <w:tcPr>
            <w:tcW w:w="6431" w:type="dxa"/>
            <w:gridSpan w:val="2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6BC3" w:rsidRPr="001733BA" w:rsidRDefault="00596BC3" w:rsidP="00596BC3">
            <w:pPr>
              <w:spacing w:before="20"/>
              <w:rPr>
                <w:rFonts w:ascii="Segoe UI" w:hAnsi="Segoe UI" w:cs="Segoe UI"/>
                <w:b/>
                <w:bCs/>
                <w:noProof/>
                <w:sz w:val="6"/>
                <w:szCs w:val="6"/>
              </w:rPr>
            </w:pPr>
            <w:r w:rsidRPr="001733BA">
              <w:rPr>
                <w:rFonts w:ascii="Segoe UI" w:hAnsi="Segoe UI" w:cs="Segoe UI"/>
                <w:b/>
                <w:bCs/>
                <w:sz w:val="18"/>
                <w:szCs w:val="20"/>
              </w:rPr>
              <w:t>Auszuführende Arbeiten an der elektrischen Anlage</w:t>
            </w:r>
          </w:p>
        </w:tc>
      </w:tr>
      <w:tr w:rsidR="00717826" w:rsidRPr="001733BA" w:rsidTr="001920B6"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BD7ED1" w:rsidP="00303012">
            <w:pPr>
              <w:spacing w:before="60"/>
              <w:ind w:left="-70" w:right="-11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Kontrollkästchen1"/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bookmarkEnd w:id="13"/>
          </w:p>
        </w:tc>
        <w:tc>
          <w:tcPr>
            <w:tcW w:w="4108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3845C2" w:rsidRPr="001733BA" w:rsidRDefault="003845C2" w:rsidP="00303012">
            <w:pPr>
              <w:spacing w:before="6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neuer Netzanschluss</w:t>
            </w:r>
          </w:p>
        </w:tc>
        <w:tc>
          <w:tcPr>
            <w:tcW w:w="261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BD7ED1" w:rsidP="00303012">
            <w:pPr>
              <w:spacing w:before="60"/>
              <w:ind w:left="-70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3068" w:type="dxa"/>
            <w:gridSpan w:val="11"/>
            <w:tcBorders>
              <w:top w:val="nil"/>
              <w:left w:val="nil"/>
              <w:bottom w:val="nil"/>
            </w:tcBorders>
          </w:tcPr>
          <w:p w:rsidR="003845C2" w:rsidRPr="001733BA" w:rsidRDefault="003845C2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Errichtung Neuanlage</w:t>
            </w:r>
          </w:p>
        </w:tc>
        <w:tc>
          <w:tcPr>
            <w:tcW w:w="241" w:type="dxa"/>
            <w:gridSpan w:val="2"/>
            <w:tcBorders>
              <w:top w:val="nil"/>
              <w:bottom w:val="nil"/>
              <w:right w:val="nil"/>
            </w:tcBorders>
          </w:tcPr>
          <w:p w:rsidR="003845C2" w:rsidRPr="001733BA" w:rsidRDefault="00BD7ED1" w:rsidP="00303012">
            <w:pPr>
              <w:spacing w:before="60"/>
              <w:ind w:left="-66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2861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3845C2" w:rsidRPr="001733BA" w:rsidRDefault="003845C2" w:rsidP="00303012">
            <w:pPr>
              <w:spacing w:before="60"/>
              <w:ind w:left="-108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 Neuaufbau Zählerplatz</w:t>
            </w:r>
          </w:p>
        </w:tc>
      </w:tr>
      <w:tr w:rsidR="00717826" w:rsidRPr="001733BA" w:rsidTr="001920B6">
        <w:trPr>
          <w:trHeight w:val="199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1947FD" w:rsidP="00303012">
            <w:pPr>
              <w:spacing w:before="60"/>
              <w:ind w:left="-70" w:right="-11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4108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3845C2" w:rsidRPr="001733BA" w:rsidRDefault="003845C2" w:rsidP="00303012">
            <w:pPr>
              <w:spacing w:before="6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Änderungen Netzanschluss </w:t>
            </w:r>
          </w:p>
        </w:tc>
        <w:tc>
          <w:tcPr>
            <w:tcW w:w="261" w:type="dxa"/>
            <w:gridSpan w:val="5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BD7ED1" w:rsidP="00303012">
            <w:pPr>
              <w:spacing w:before="60"/>
              <w:ind w:left="-70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3068" w:type="dxa"/>
            <w:gridSpan w:val="11"/>
            <w:vMerge w:val="restart"/>
            <w:tcBorders>
              <w:top w:val="nil"/>
              <w:left w:val="nil"/>
              <w:bottom w:val="nil"/>
            </w:tcBorders>
          </w:tcPr>
          <w:p w:rsidR="00C531C3" w:rsidRPr="001733BA" w:rsidRDefault="003845C2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Anschluss weiterer Anlagen/ </w:t>
            </w:r>
          </w:p>
          <w:p w:rsidR="003845C2" w:rsidRPr="001733BA" w:rsidRDefault="003845C2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Verbrauchsgeräte (Leistungserhöhung)</w:t>
            </w:r>
          </w:p>
        </w:tc>
        <w:tc>
          <w:tcPr>
            <w:tcW w:w="241" w:type="dxa"/>
            <w:gridSpan w:val="2"/>
            <w:tcBorders>
              <w:top w:val="nil"/>
              <w:bottom w:val="nil"/>
              <w:right w:val="nil"/>
            </w:tcBorders>
          </w:tcPr>
          <w:p w:rsidR="003845C2" w:rsidRPr="001733BA" w:rsidRDefault="001947FD" w:rsidP="00303012">
            <w:pPr>
              <w:spacing w:before="60"/>
              <w:ind w:left="-66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2861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3845C2" w:rsidRPr="001733BA" w:rsidRDefault="003845C2" w:rsidP="00303012">
            <w:pPr>
              <w:spacing w:before="60"/>
              <w:ind w:left="-66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Verlegung/Umbau Zählerplatz</w:t>
            </w:r>
          </w:p>
        </w:tc>
      </w:tr>
      <w:tr w:rsidR="0094170C" w:rsidRPr="001733BA" w:rsidTr="001920B6">
        <w:trPr>
          <w:trHeight w:val="215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723F21" w:rsidP="00303012">
            <w:pPr>
              <w:spacing w:before="60"/>
              <w:ind w:left="-70" w:right="-11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845C2"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4108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3845C2" w:rsidRPr="001733BA" w:rsidRDefault="003845C2" w:rsidP="00303012">
            <w:pPr>
              <w:spacing w:before="60"/>
              <w:ind w:right="-4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Wiederinbetriebsetzung des Netzanschlusses</w:t>
            </w:r>
          </w:p>
        </w:tc>
        <w:tc>
          <w:tcPr>
            <w:tcW w:w="261" w:type="dxa"/>
            <w:gridSpan w:val="5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3845C2" w:rsidRPr="001733BA" w:rsidRDefault="003845C2" w:rsidP="00303012">
            <w:pPr>
              <w:spacing w:before="60"/>
              <w:ind w:left="-70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068" w:type="dxa"/>
            <w:gridSpan w:val="11"/>
            <w:vMerge/>
            <w:tcBorders>
              <w:top w:val="nil"/>
              <w:left w:val="nil"/>
              <w:bottom w:val="nil"/>
            </w:tcBorders>
          </w:tcPr>
          <w:p w:rsidR="003845C2" w:rsidRPr="001733BA" w:rsidRDefault="003845C2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102" w:type="dxa"/>
            <w:gridSpan w:val="10"/>
            <w:tcBorders>
              <w:top w:val="nil"/>
              <w:bottom w:val="nil"/>
              <w:right w:val="single" w:sz="12" w:space="0" w:color="auto"/>
            </w:tcBorders>
          </w:tcPr>
          <w:p w:rsidR="003845C2" w:rsidRPr="001733BA" w:rsidRDefault="003845C2" w:rsidP="00EF16E4">
            <w:pPr>
              <w:spacing w:before="60"/>
              <w:ind w:left="-66"/>
              <w:rPr>
                <w:rFonts w:ascii="Segoe UI" w:hAnsi="Segoe UI" w:cs="Segoe UI"/>
                <w:b/>
                <w:sz w:val="12"/>
                <w:szCs w:val="12"/>
              </w:rPr>
            </w:pPr>
          </w:p>
        </w:tc>
      </w:tr>
      <w:tr w:rsidR="00EF16E4" w:rsidRPr="001733BA" w:rsidTr="001920B6">
        <w:trPr>
          <w:trHeight w:val="103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EF16E4" w:rsidRPr="001733BA" w:rsidRDefault="00EF16E4" w:rsidP="00303012">
            <w:pPr>
              <w:spacing w:before="60"/>
              <w:ind w:left="-70" w:right="-11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4108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EF16E4" w:rsidRPr="001733BA" w:rsidRDefault="00EF16E4" w:rsidP="00303012">
            <w:pPr>
              <w:spacing w:before="60"/>
              <w:ind w:right="-78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Außerbetriebnahme/Demontage des Netzanschlusses</w:t>
            </w:r>
          </w:p>
        </w:tc>
        <w:tc>
          <w:tcPr>
            <w:tcW w:w="261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EF16E4" w:rsidRPr="001733BA" w:rsidRDefault="00EF16E4" w:rsidP="00303012">
            <w:pPr>
              <w:spacing w:before="60"/>
              <w:ind w:left="-70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3068" w:type="dxa"/>
            <w:gridSpan w:val="11"/>
            <w:tcBorders>
              <w:top w:val="nil"/>
              <w:left w:val="nil"/>
              <w:bottom w:val="nil"/>
            </w:tcBorders>
          </w:tcPr>
          <w:p w:rsidR="00EF16E4" w:rsidRPr="001733BA" w:rsidRDefault="00EF16E4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Wiederinbetriebsetzung</w:t>
            </w:r>
          </w:p>
        </w:tc>
        <w:tc>
          <w:tcPr>
            <w:tcW w:w="24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:rsidR="00EF16E4" w:rsidRPr="001733BA" w:rsidRDefault="00EF16E4" w:rsidP="00EF16E4">
            <w:pPr>
              <w:spacing w:before="60"/>
              <w:ind w:left="-66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2861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EF16E4" w:rsidRPr="001733BA" w:rsidRDefault="00EF16E4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Sonstiges</w:t>
            </w:r>
          </w:p>
        </w:tc>
      </w:tr>
      <w:tr w:rsidR="006C53FD" w:rsidRPr="001733BA" w:rsidTr="006C53FD">
        <w:trPr>
          <w:trHeight w:val="196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:rsidR="006C53FD" w:rsidRPr="001733BA" w:rsidRDefault="006C53FD" w:rsidP="00303012">
            <w:pPr>
              <w:spacing w:before="60"/>
              <w:ind w:left="-70" w:right="-11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4108" w:type="dxa"/>
            <w:gridSpan w:val="17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6C53FD" w:rsidRPr="001733BA" w:rsidRDefault="006C53FD" w:rsidP="00303012">
            <w:pPr>
              <w:spacing w:before="6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zeitlich befristeter Anschluss (Baustelle, Schausteller-</w:t>
            </w:r>
          </w:p>
          <w:p w:rsidR="006C53FD" w:rsidRPr="001733BA" w:rsidRDefault="006C53FD" w:rsidP="00303012">
            <w:pPr>
              <w:spacing w:before="60"/>
              <w:jc w:val="left"/>
              <w:rPr>
                <w:rFonts w:ascii="Segoe UI" w:hAnsi="Segoe UI" w:cs="Segoe UI"/>
                <w:sz w:val="14"/>
                <w:szCs w:val="14"/>
              </w:rPr>
            </w:pPr>
            <w:proofErr w:type="gramStart"/>
            <w:r w:rsidRPr="001733BA">
              <w:rPr>
                <w:rFonts w:ascii="Segoe UI" w:hAnsi="Segoe UI" w:cs="Segoe UI"/>
                <w:sz w:val="14"/>
                <w:szCs w:val="14"/>
              </w:rPr>
              <w:t>betrieb,…</w:t>
            </w:r>
            <w:proofErr w:type="gramEnd"/>
            <w:r w:rsidRPr="001733BA">
              <w:rPr>
                <w:rFonts w:ascii="Segoe UI" w:hAnsi="Segoe UI" w:cs="Segoe UI"/>
                <w:sz w:val="14"/>
                <w:szCs w:val="14"/>
              </w:rPr>
              <w:t>)</w:t>
            </w:r>
          </w:p>
        </w:tc>
        <w:tc>
          <w:tcPr>
            <w:tcW w:w="261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6C53FD" w:rsidRPr="001733BA" w:rsidRDefault="006C53FD" w:rsidP="00303012">
            <w:pPr>
              <w:spacing w:before="60"/>
              <w:ind w:left="-70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3068" w:type="dxa"/>
            <w:gridSpan w:val="11"/>
            <w:tcBorders>
              <w:top w:val="nil"/>
              <w:left w:val="nil"/>
              <w:bottom w:val="nil"/>
            </w:tcBorders>
          </w:tcPr>
          <w:p w:rsidR="006C53FD" w:rsidRPr="001733BA" w:rsidRDefault="006C53FD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Außerbetriebnahme</w:t>
            </w:r>
          </w:p>
        </w:tc>
        <w:tc>
          <w:tcPr>
            <w:tcW w:w="24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:rsidR="006C53FD" w:rsidRPr="001733BA" w:rsidRDefault="006C53FD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59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C53FD" w:rsidRPr="001733BA" w:rsidRDefault="006C53FD" w:rsidP="00EF16E4">
            <w:pPr>
              <w:spacing w:before="60" w:after="2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2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end"/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6C53FD" w:rsidRPr="001733BA" w:rsidRDefault="006C53FD" w:rsidP="006C53FD">
            <w:pPr>
              <w:spacing w:before="60" w:after="20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EF16E4" w:rsidRPr="001733BA" w:rsidTr="006C53FD">
        <w:trPr>
          <w:trHeight w:val="183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:rsidR="00EF16E4" w:rsidRPr="001733BA" w:rsidRDefault="00EF16E4" w:rsidP="00303012">
            <w:pPr>
              <w:spacing w:before="6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108" w:type="dxa"/>
            <w:gridSpan w:val="17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EF16E4" w:rsidRPr="001733BA" w:rsidRDefault="00EF16E4" w:rsidP="00303012">
            <w:pPr>
              <w:spacing w:before="60"/>
              <w:rPr>
                <w:rFonts w:ascii="Segoe UI" w:hAnsi="Segoe UI" w:cs="Segoe UI"/>
                <w:sz w:val="14"/>
                <w:szCs w:val="14"/>
              </w:rPr>
            </w:pPr>
          </w:p>
        </w:tc>
        <w:bookmarkStart w:id="14" w:name="_GoBack"/>
        <w:tc>
          <w:tcPr>
            <w:tcW w:w="261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EF16E4" w:rsidRPr="001733BA" w:rsidRDefault="001947FD" w:rsidP="00303012">
            <w:pPr>
              <w:spacing w:before="60"/>
              <w:ind w:left="-68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5" w:name="Kontrollkästchen15"/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 w:rsidRPr="001733BA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bookmarkEnd w:id="15"/>
            <w:bookmarkEnd w:id="14"/>
          </w:p>
        </w:tc>
        <w:tc>
          <w:tcPr>
            <w:tcW w:w="3068" w:type="dxa"/>
            <w:gridSpan w:val="11"/>
            <w:tcBorders>
              <w:top w:val="nil"/>
              <w:left w:val="nil"/>
              <w:bottom w:val="nil"/>
            </w:tcBorders>
          </w:tcPr>
          <w:p w:rsidR="00EF16E4" w:rsidRPr="001733BA" w:rsidRDefault="00EF16E4" w:rsidP="00303012">
            <w:pPr>
              <w:spacing w:before="60"/>
              <w:ind w:left="-70" w:right="-74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Anlagentrennung</w:t>
            </w:r>
          </w:p>
        </w:tc>
        <w:tc>
          <w:tcPr>
            <w:tcW w:w="24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:rsidR="00EF16E4" w:rsidRPr="001733BA" w:rsidRDefault="00EF16E4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599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</w:tcPr>
          <w:p w:rsidR="00EF16E4" w:rsidRPr="001733BA" w:rsidRDefault="00EF16E4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:rsidR="00EF16E4" w:rsidRPr="001733BA" w:rsidRDefault="00EF16E4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6C53FD" w:rsidRPr="001733BA" w:rsidTr="007B1E10">
        <w:trPr>
          <w:trHeight w:val="210"/>
        </w:trPr>
        <w:tc>
          <w:tcPr>
            <w:tcW w:w="25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6C53FD" w:rsidRPr="001733BA" w:rsidRDefault="006C53FD" w:rsidP="00303012">
            <w:pPr>
              <w:spacing w:before="60"/>
              <w:ind w:left="-70" w:right="-11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382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/>
              <w:ind w:left="-57" w:right="-130"/>
              <w:jc w:val="left"/>
              <w:rPr>
                <w:rFonts w:ascii="Segoe UI" w:hAnsi="Segoe UI" w:cs="Segoe UI"/>
                <w:bCs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end"/>
            </w:r>
          </w:p>
        </w:tc>
        <w:tc>
          <w:tcPr>
            <w:tcW w:w="26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6C53FD" w:rsidRPr="001733BA" w:rsidRDefault="006C53FD" w:rsidP="00303012">
            <w:pPr>
              <w:spacing w:before="6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61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6C53FD" w:rsidRPr="001733BA" w:rsidRDefault="006C53FD" w:rsidP="00303012">
            <w:pPr>
              <w:spacing w:before="60"/>
              <w:ind w:left="-68" w:right="-7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3068" w:type="dxa"/>
            <w:gridSpan w:val="11"/>
            <w:tcBorders>
              <w:top w:val="nil"/>
              <w:left w:val="nil"/>
              <w:bottom w:val="nil"/>
            </w:tcBorders>
          </w:tcPr>
          <w:p w:rsidR="006C53FD" w:rsidRPr="001733BA" w:rsidRDefault="006C53FD" w:rsidP="00303012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Zusammenlegung von Anlagen,</w:t>
            </w:r>
          </w:p>
        </w:tc>
        <w:tc>
          <w:tcPr>
            <w:tcW w:w="3102" w:type="dxa"/>
            <w:gridSpan w:val="10"/>
            <w:vMerge w:val="restart"/>
            <w:tcBorders>
              <w:top w:val="nil"/>
              <w:right w:val="single" w:sz="12" w:space="0" w:color="auto"/>
            </w:tcBorders>
          </w:tcPr>
          <w:p w:rsidR="006C53FD" w:rsidRPr="001733BA" w:rsidRDefault="006C53FD" w:rsidP="00EF16E4">
            <w:pPr>
              <w:spacing w:before="6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/>
                <w:sz w:val="14"/>
                <w:szCs w:val="14"/>
              </w:rPr>
              <w:t xml:space="preserve">Messspannung bei Entnahmen </w:t>
            </w:r>
            <w:r w:rsidRPr="001733BA">
              <w:rPr>
                <w:rFonts w:ascii="Segoe UI" w:hAnsi="Segoe UI" w:cs="Segoe UI"/>
                <w:b/>
                <w:sz w:val="14"/>
                <w:szCs w:val="14"/>
              </w:rPr>
              <w:br/>
              <w:t>oberhalb Niederspannung</w:t>
            </w:r>
          </w:p>
        </w:tc>
      </w:tr>
      <w:tr w:rsidR="006C53FD" w:rsidRPr="001733BA" w:rsidTr="006C53FD">
        <w:trPr>
          <w:trHeight w:val="170"/>
        </w:trPr>
        <w:tc>
          <w:tcPr>
            <w:tcW w:w="25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70" w:right="-110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83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66"/>
              <w:jc w:val="left"/>
              <w:rPr>
                <w:rFonts w:ascii="Segoe UI" w:hAnsi="Segoe UI" w:cs="Segoe UI"/>
                <w:bCs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begin">
                <w:ffData>
                  <w:name w:val="Text24"/>
                  <w:enabled/>
                  <w:calcOnExit w:val="0"/>
                  <w:textInput>
                    <w:maxLength w:val="35"/>
                  </w:textInput>
                </w:ffData>
              </w:fldChar>
            </w:r>
            <w:bookmarkStart w:id="16" w:name="Text24"/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end"/>
            </w:r>
            <w:bookmarkEnd w:id="16"/>
          </w:p>
        </w:tc>
        <w:tc>
          <w:tcPr>
            <w:tcW w:w="251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61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118" w:right="-102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6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4"/>
                <w:szCs w:val="14"/>
              </w:rPr>
              <w:t>Grund:</w:t>
            </w:r>
          </w:p>
        </w:tc>
        <w:tc>
          <w:tcPr>
            <w:tcW w:w="212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102" w:type="dxa"/>
            <w:gridSpan w:val="10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303012">
            <w:pPr>
              <w:spacing w:before="60" w:after="20"/>
              <w:ind w:left="-66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6C53FD" w:rsidRPr="001733BA" w:rsidTr="006C53FD">
        <w:trPr>
          <w:trHeight w:hRule="exact" w:val="24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6C53FD" w:rsidRPr="001733BA" w:rsidRDefault="006C53FD" w:rsidP="00303012">
            <w:pPr>
              <w:spacing w:before="6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108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6C53FD" w:rsidRPr="001733BA" w:rsidRDefault="006C53FD" w:rsidP="00303012">
            <w:pPr>
              <w:spacing w:before="6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43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6C53FD" w:rsidRPr="001733BA" w:rsidRDefault="006C53FD" w:rsidP="00303012">
            <w:pPr>
              <w:spacing w:before="60"/>
              <w:ind w:left="-70" w:right="-74"/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C53FD" w:rsidRPr="001733BA" w:rsidRDefault="006C53FD" w:rsidP="00303012">
            <w:pPr>
              <w:spacing w:before="60"/>
              <w:ind w:left="-68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125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6C53FD" w:rsidRPr="001733BA" w:rsidRDefault="006C53FD" w:rsidP="00303012">
            <w:pPr>
              <w:spacing w:before="60"/>
              <w:ind w:left="-68" w:right="-143"/>
              <w:jc w:val="left"/>
              <w:rPr>
                <w:rFonts w:ascii="Segoe UI" w:hAnsi="Segoe UI" w:cs="Segoe UI"/>
                <w:bCs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4"/>
                <w:szCs w:val="14"/>
              </w:rPr>
              <w:t> </w:t>
            </w:r>
            <w:r w:rsidRPr="001733BA">
              <w:rPr>
                <w:rFonts w:ascii="Segoe UI" w:hAnsi="Segoe UI" w:cs="Segoe UI"/>
                <w:bCs/>
                <w:sz w:val="14"/>
                <w:szCs w:val="14"/>
              </w:rPr>
              <w:fldChar w:fldCharType="end"/>
            </w: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</w:tcBorders>
          </w:tcPr>
          <w:p w:rsidR="006C53FD" w:rsidRPr="001733BA" w:rsidRDefault="006C53FD" w:rsidP="00303012">
            <w:pPr>
              <w:spacing w:before="60"/>
              <w:ind w:left="-66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99" w:type="dxa"/>
            <w:gridSpan w:val="4"/>
            <w:tcBorders>
              <w:top w:val="nil"/>
              <w:bottom w:val="nil"/>
              <w:right w:val="nil"/>
            </w:tcBorders>
          </w:tcPr>
          <w:p w:rsidR="006C53FD" w:rsidRPr="001733BA" w:rsidRDefault="006C53FD" w:rsidP="007B1E10">
            <w:pPr>
              <w:spacing w:before="40"/>
              <w:ind w:left="-68" w:right="-160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Pr="001733BA">
              <w:rPr>
                <w:rFonts w:ascii="Segoe UI" w:hAnsi="Segoe UI" w:cs="Segoe UI"/>
                <w:sz w:val="12"/>
                <w:szCs w:val="12"/>
              </w:rPr>
              <w:t xml:space="preserve"> </w:t>
            </w:r>
            <w:r w:rsidRPr="001733BA">
              <w:rPr>
                <w:rFonts w:ascii="Segoe UI" w:hAnsi="Segoe UI" w:cs="Segoe UI"/>
                <w:sz w:val="14"/>
                <w:szCs w:val="14"/>
              </w:rPr>
              <w:t>Nieder-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C53FD" w:rsidRPr="001733BA" w:rsidRDefault="006C53FD" w:rsidP="007B1E10">
            <w:pPr>
              <w:spacing w:before="40"/>
              <w:ind w:left="-68" w:right="-94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 Mittel-</w:t>
            </w:r>
          </w:p>
        </w:tc>
        <w:tc>
          <w:tcPr>
            <w:tcW w:w="1453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6C53FD" w:rsidRPr="001733BA" w:rsidRDefault="006C53FD" w:rsidP="007B1E10">
            <w:pPr>
              <w:spacing w:before="40"/>
              <w:ind w:left="-68" w:right="-94"/>
              <w:jc w:val="left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Pr="001733BA">
              <w:rPr>
                <w:rFonts w:ascii="Segoe UI" w:hAnsi="Segoe UI" w:cs="Segoe UI"/>
                <w:sz w:val="14"/>
                <w:szCs w:val="14"/>
              </w:rPr>
              <w:t xml:space="preserve"> Hochspannung</w:t>
            </w:r>
          </w:p>
        </w:tc>
      </w:tr>
      <w:tr w:rsidR="006C53FD" w:rsidRPr="001733BA" w:rsidTr="001920B6">
        <w:trPr>
          <w:trHeight w:val="28"/>
        </w:trPr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4108" w:type="dxa"/>
            <w:gridSpan w:val="17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243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6C53FD" w:rsidRPr="001733BA" w:rsidRDefault="006C53FD" w:rsidP="00880035">
            <w:pPr>
              <w:ind w:left="-70" w:right="-74"/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799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6C53FD" w:rsidRPr="001733BA" w:rsidRDefault="006C53FD" w:rsidP="00880035">
            <w:pPr>
              <w:ind w:left="-68"/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2043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6C53FD" w:rsidRPr="001733BA" w:rsidRDefault="006C53FD" w:rsidP="00880035">
            <w:pPr>
              <w:ind w:left="-68" w:right="-143"/>
              <w:jc w:val="left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</w:tc>
        <w:tc>
          <w:tcPr>
            <w:tcW w:w="244" w:type="dxa"/>
            <w:tcBorders>
              <w:top w:val="nil"/>
              <w:left w:val="nil"/>
              <w:bottom w:val="single" w:sz="12" w:space="0" w:color="auto"/>
            </w:tcBorders>
          </w:tcPr>
          <w:p w:rsidR="006C53FD" w:rsidRPr="001733BA" w:rsidRDefault="006C53FD" w:rsidP="00880035">
            <w:pPr>
              <w:ind w:left="-66"/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961" w:type="dxa"/>
            <w:gridSpan w:val="5"/>
            <w:tcBorders>
              <w:top w:val="nil"/>
              <w:bottom w:val="single" w:sz="12" w:space="0" w:color="auto"/>
              <w:right w:val="nil"/>
            </w:tcBorders>
          </w:tcPr>
          <w:p w:rsidR="006C53FD" w:rsidRPr="001733BA" w:rsidRDefault="006C53FD" w:rsidP="00880035">
            <w:pPr>
              <w:ind w:left="-68" w:right="-160"/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2141" w:type="dxa"/>
            <w:gridSpan w:val="5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6C53FD" w:rsidRPr="001733BA" w:rsidRDefault="006C53FD" w:rsidP="00880035">
            <w:pPr>
              <w:ind w:left="-68" w:right="-94"/>
              <w:jc w:val="left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6C53FD" w:rsidRPr="001733BA" w:rsidTr="001A53A0">
        <w:tc>
          <w:tcPr>
            <w:tcW w:w="10775" w:type="dxa"/>
            <w:gridSpan w:val="44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C53FD" w:rsidRPr="001733BA" w:rsidRDefault="006C53FD" w:rsidP="00880035">
            <w:pPr>
              <w:spacing w:before="40" w:after="40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1733BA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0039338B" wp14:editId="2D7B18B7">
                      <wp:simplePos x="0" y="0"/>
                      <wp:positionH relativeFrom="column">
                        <wp:posOffset>-280670</wp:posOffset>
                      </wp:positionH>
                      <wp:positionV relativeFrom="paragraph">
                        <wp:posOffset>79730</wp:posOffset>
                      </wp:positionV>
                      <wp:extent cx="144145" cy="144145"/>
                      <wp:effectExtent l="0" t="0" r="27305" b="27305"/>
                      <wp:wrapNone/>
                      <wp:docPr id="9" name="Oval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3845C2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39338B" id="Oval 53" o:spid="_x0000_s1031" style="position:absolute;left:0;text-align:left;margin-left:-22.1pt;margin-top:6.3pt;width:11.35pt;height:1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" o:allowincell="f" fillcolor="black">
                      <v:textbox inset="0,0,0,0">
                        <w:txbxContent>
                          <w:p w:rsidR="00FA219A" w:rsidRPr="000F7058" w:rsidRDefault="00FA219A" w:rsidP="003845C2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733BA">
              <w:rPr>
                <w:rFonts w:ascii="Segoe UI" w:hAnsi="Segoe UI" w:cs="Segoe UI"/>
                <w:b/>
                <w:bCs/>
                <w:noProof/>
                <w:sz w:val="18"/>
                <w:szCs w:val="18"/>
              </w:rPr>
              <w:t xml:space="preserve">Angaben zu der/den elektrischen Anlage(n) </w:t>
            </w:r>
            <w:r w:rsidRPr="0033332E">
              <w:rPr>
                <w:rFonts w:ascii="Segoe UI" w:hAnsi="Segoe UI" w:cs="Segoe UI"/>
                <w:b/>
                <w:bCs/>
                <w:noProof/>
                <w:sz w:val="16"/>
                <w:szCs w:val="18"/>
              </w:rPr>
              <w:t xml:space="preserve">- </w:t>
            </w:r>
            <w:r w:rsidRPr="0033332E">
              <w:rPr>
                <w:rFonts w:ascii="Segoe UI" w:hAnsi="Segoe UI" w:cs="Segoe UI"/>
                <w:b/>
                <w:bCs/>
                <w:noProof/>
                <w:sz w:val="14"/>
                <w:szCs w:val="16"/>
              </w:rPr>
              <w:t>Bitte jeweils zutreffendes Datenblatt beifügen!</w:t>
            </w:r>
          </w:p>
        </w:tc>
      </w:tr>
      <w:tr w:rsidR="006C53FD" w:rsidRPr="001733BA" w:rsidTr="001920B6">
        <w:trPr>
          <w:trHeight w:val="430"/>
        </w:trPr>
        <w:tc>
          <w:tcPr>
            <w:tcW w:w="236" w:type="dxa"/>
            <w:vMerge w:val="restart"/>
            <w:tcBorders>
              <w:top w:val="nil"/>
              <w:lef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tabs>
                <w:tab w:val="left" w:pos="219"/>
              </w:tabs>
              <w:ind w:left="361" w:right="-62" w:hanging="361"/>
              <w:jc w:val="left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732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53FD" w:rsidRPr="009F045F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Art der Anlage</w:t>
            </w:r>
          </w:p>
          <w:p w:rsidR="006C53FD" w:rsidRPr="009F045F" w:rsidRDefault="006C53FD" w:rsidP="006E6F20">
            <w:pPr>
              <w:ind w:left="354" w:right="-62" w:hanging="422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HH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Haushalt (Wohnung)</w:t>
            </w:r>
          </w:p>
          <w:p w:rsidR="006C53FD" w:rsidRPr="009F045F" w:rsidRDefault="006C53FD" w:rsidP="006E6F20">
            <w:pPr>
              <w:ind w:left="354" w:right="-62" w:hanging="422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GW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 xml:space="preserve">Gewerbe </w:t>
            </w:r>
          </w:p>
          <w:p w:rsidR="006C53FD" w:rsidRPr="009F045F" w:rsidRDefault="006C53FD" w:rsidP="00321950">
            <w:pPr>
              <w:ind w:left="354" w:right="-62" w:hanging="420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ALA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Allgemeinanlage</w:t>
            </w:r>
          </w:p>
          <w:p w:rsidR="006C53FD" w:rsidRPr="009F045F" w:rsidRDefault="006C53FD" w:rsidP="006E6F20">
            <w:pPr>
              <w:ind w:left="354" w:right="-62" w:hanging="420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HKG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Heiz- und Klimageräte</w:t>
            </w:r>
          </w:p>
          <w:p w:rsidR="006C53FD" w:rsidRPr="009F045F" w:rsidRDefault="006C53FD" w:rsidP="00321950">
            <w:pPr>
              <w:ind w:left="354" w:right="-62" w:hanging="420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WSA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Wärmespeicheranlage</w:t>
            </w:r>
          </w:p>
          <w:p w:rsidR="006C53FD" w:rsidRPr="009F045F" w:rsidRDefault="006C53FD" w:rsidP="006E6F20">
            <w:pPr>
              <w:ind w:left="354" w:right="-62" w:hanging="420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WPA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Wärmepumpenanlage</w:t>
            </w:r>
          </w:p>
          <w:p w:rsidR="006C53FD" w:rsidRPr="009F045F" w:rsidRDefault="006C53FD" w:rsidP="006E6F20">
            <w:pPr>
              <w:ind w:left="354" w:right="-62" w:hanging="422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EMOB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Elektromobile</w:t>
            </w:r>
          </w:p>
          <w:p w:rsidR="006C53FD" w:rsidRPr="009F045F" w:rsidRDefault="006C53FD" w:rsidP="00A57313">
            <w:pPr>
              <w:ind w:left="354" w:right="-62" w:hanging="42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EEA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Erzeugungs-/Einspeiseanlage</w:t>
            </w:r>
          </w:p>
        </w:tc>
        <w:tc>
          <w:tcPr>
            <w:tcW w:w="1435" w:type="dxa"/>
            <w:gridSpan w:val="6"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:rsidR="006C53FD" w:rsidRPr="009F045F" w:rsidRDefault="006C53FD" w:rsidP="00880035">
            <w:pPr>
              <w:spacing w:before="20"/>
              <w:ind w:left="-62" w:right="-85"/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 xml:space="preserve">Elektrische 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  <w:t>Ausstattung</w:t>
            </w:r>
          </w:p>
          <w:p w:rsidR="006C53FD" w:rsidRPr="009F045F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Pr="001733BA">
              <w:rPr>
                <w:rFonts w:ascii="Segoe UI" w:hAnsi="Segoe UI" w:cs="Segoe UI"/>
                <w:sz w:val="12"/>
                <w:szCs w:val="12"/>
              </w:rPr>
              <w:t xml:space="preserve">   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>E-Herd</w:t>
            </w:r>
          </w:p>
          <w:p w:rsidR="006C53FD" w:rsidRPr="001733BA" w:rsidRDefault="006C53FD" w:rsidP="00880035">
            <w:pPr>
              <w:spacing w:before="20"/>
              <w:ind w:left="162" w:right="-85" w:hanging="224"/>
              <w:jc w:val="left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045F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Pr="009F045F">
              <w:rPr>
                <w:rFonts w:ascii="Segoe UI" w:hAnsi="Segoe UI" w:cs="Segoe UI"/>
                <w:sz w:val="10"/>
                <w:szCs w:val="10"/>
              </w:rPr>
              <w:t xml:space="preserve">   Elektr. Warmwasser-geräte</w:t>
            </w:r>
          </w:p>
        </w:tc>
        <w:tc>
          <w:tcPr>
            <w:tcW w:w="2194" w:type="dxa"/>
            <w:gridSpan w:val="14"/>
            <w:vMerge w:val="restart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9F045F" w:rsidRDefault="006C53FD" w:rsidP="00880035">
            <w:pPr>
              <w:jc w:val="center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Zu erwartende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  <w:t>gleichzeitig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  <w:t>benötigte Leistung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  <w:t>zur Entnahme</w:t>
            </w:r>
          </w:p>
          <w:p w:rsidR="006C53FD" w:rsidRPr="001733BA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(Netzanschlusskapazität, außer Haushalt)</w:t>
            </w:r>
          </w:p>
          <w:p w:rsidR="006C53FD" w:rsidRPr="001733BA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/>
                <w:bCs/>
                <w:sz w:val="14"/>
                <w:szCs w:val="14"/>
              </w:rPr>
              <w:t>[kVA]</w:t>
            </w:r>
          </w:p>
        </w:tc>
        <w:tc>
          <w:tcPr>
            <w:tcW w:w="2214" w:type="dxa"/>
            <w:gridSpan w:val="10"/>
            <w:vMerge w:val="restart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9F045F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Zu erwartende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  <w:t>gleichzeitig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  <w:t>benötigte Leistung</w:t>
            </w:r>
          </w:p>
          <w:p w:rsidR="006C53FD" w:rsidRPr="009F045F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zur Einspeisung</w:t>
            </w:r>
          </w:p>
          <w:p w:rsidR="006C53FD" w:rsidRPr="001733BA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 xml:space="preserve"> (Einspeisekapazität)</w:t>
            </w:r>
            <w:r w:rsidRPr="001733BA">
              <w:rPr>
                <w:rFonts w:ascii="Segoe UI" w:hAnsi="Segoe UI" w:cs="Segoe UI"/>
                <w:b/>
                <w:bCs/>
                <w:sz w:val="14"/>
                <w:szCs w:val="14"/>
              </w:rPr>
              <w:br/>
            </w:r>
          </w:p>
          <w:p w:rsidR="006C53FD" w:rsidRPr="001733BA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0"/>
                <w:szCs w:val="10"/>
              </w:rPr>
            </w:pPr>
          </w:p>
          <w:p w:rsidR="006C53FD" w:rsidRPr="001733BA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0"/>
                <w:szCs w:val="10"/>
              </w:rPr>
            </w:pPr>
            <w:r w:rsidRPr="001733BA">
              <w:rPr>
                <w:rFonts w:ascii="Segoe UI" w:hAnsi="Segoe UI" w:cs="Segoe UI"/>
                <w:b/>
                <w:bCs/>
                <w:sz w:val="14"/>
                <w:szCs w:val="14"/>
              </w:rPr>
              <w:t>[kVA]</w:t>
            </w:r>
          </w:p>
        </w:tc>
        <w:tc>
          <w:tcPr>
            <w:tcW w:w="2448" w:type="dxa"/>
            <w:gridSpan w:val="5"/>
            <w:vMerge w:val="restart"/>
            <w:tcBorders>
              <w:left w:val="double" w:sz="4" w:space="0" w:color="auto"/>
            </w:tcBorders>
            <w:shd w:val="clear" w:color="auto" w:fill="auto"/>
          </w:tcPr>
          <w:p w:rsidR="006C53FD" w:rsidRPr="009F045F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Bemerkung</w:t>
            </w:r>
          </w:p>
        </w:tc>
        <w:tc>
          <w:tcPr>
            <w:tcW w:w="280" w:type="dxa"/>
            <w:gridSpan w:val="2"/>
            <w:vMerge w:val="restart"/>
            <w:tcBorders>
              <w:top w:val="nil"/>
              <w:right w:val="single" w:sz="12" w:space="0" w:color="auto"/>
            </w:tcBorders>
          </w:tcPr>
          <w:p w:rsidR="006C53FD" w:rsidRPr="001733BA" w:rsidRDefault="006C53FD" w:rsidP="00880035">
            <w:pPr>
              <w:ind w:left="-64" w:right="-57"/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6C53FD" w:rsidRPr="001733BA" w:rsidTr="001920B6">
        <w:trPr>
          <w:trHeight w:val="149"/>
        </w:trPr>
        <w:tc>
          <w:tcPr>
            <w:tcW w:w="236" w:type="dxa"/>
            <w:vMerge/>
            <w:tcBorders>
              <w:lef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3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53FD" w:rsidRPr="009F045F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264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:rsidR="006C53FD" w:rsidRPr="001733BA" w:rsidRDefault="006C53FD" w:rsidP="00880035">
            <w:pPr>
              <w:spacing w:before="20"/>
              <w:ind w:left="-62" w:right="-85"/>
              <w:jc w:val="left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begin">
                <w:ffData>
                  <w:name w:val="Kontrollkästchen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33BA">
              <w:rPr>
                <w:rFonts w:ascii="Segoe UI" w:hAnsi="Segoe UI" w:cs="Segoe UI"/>
                <w:b/>
                <w:bCs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b/>
                <w:bCs/>
                <w:sz w:val="12"/>
                <w:szCs w:val="12"/>
              </w:rPr>
            </w:r>
            <w:r w:rsidR="00537770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end"/>
            </w:r>
          </w:p>
        </w:tc>
        <w:tc>
          <w:tcPr>
            <w:tcW w:w="8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3FD" w:rsidRPr="001733BA" w:rsidRDefault="006C53FD" w:rsidP="009516F1">
            <w:pPr>
              <w:spacing w:before="20"/>
              <w:ind w:left="-101" w:right="-85"/>
              <w:jc w:val="left"/>
              <w:rPr>
                <w:rFonts w:ascii="Segoe UI" w:hAnsi="Segoe UI" w:cs="Segoe UI"/>
                <w:bCs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fldChar w:fldCharType="begin">
                <w:ffData>
                  <w:name w:val="Text26"/>
                  <w:enabled/>
                  <w:calcOnExit w:val="0"/>
                  <w:textInput>
                    <w:maxLength w:val="13"/>
                  </w:textInput>
                </w:ffData>
              </w:fldChar>
            </w:r>
            <w:bookmarkStart w:id="17" w:name="Text26"/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fldChar w:fldCharType="separate"/>
            </w:r>
            <w:r w:rsidR="009516F1">
              <w:rPr>
                <w:rFonts w:ascii="Segoe UI" w:hAnsi="Segoe UI" w:cs="Segoe UI"/>
                <w:bCs/>
                <w:sz w:val="12"/>
                <w:szCs w:val="12"/>
              </w:rPr>
              <w:t> </w:t>
            </w:r>
            <w:r w:rsidR="009516F1">
              <w:rPr>
                <w:rFonts w:ascii="Segoe UI" w:hAnsi="Segoe UI" w:cs="Segoe UI"/>
                <w:bCs/>
                <w:sz w:val="12"/>
                <w:szCs w:val="12"/>
              </w:rPr>
              <w:t> </w:t>
            </w:r>
            <w:r w:rsidR="009516F1">
              <w:rPr>
                <w:rFonts w:ascii="Segoe UI" w:hAnsi="Segoe UI" w:cs="Segoe UI"/>
                <w:bCs/>
                <w:sz w:val="12"/>
                <w:szCs w:val="12"/>
              </w:rPr>
              <w:t> </w:t>
            </w:r>
            <w:r w:rsidR="009516F1">
              <w:rPr>
                <w:rFonts w:ascii="Segoe UI" w:hAnsi="Segoe UI" w:cs="Segoe UI"/>
                <w:bCs/>
                <w:sz w:val="12"/>
                <w:szCs w:val="12"/>
              </w:rPr>
              <w:t> </w:t>
            </w:r>
            <w:r w:rsidR="009516F1">
              <w:rPr>
                <w:rFonts w:ascii="Segoe UI" w:hAnsi="Segoe UI" w:cs="Segoe UI"/>
                <w:bCs/>
                <w:sz w:val="12"/>
                <w:szCs w:val="12"/>
              </w:rPr>
              <w:t> </w:t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fldChar w:fldCharType="end"/>
            </w:r>
            <w:bookmarkEnd w:id="17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6C53FD" w:rsidRPr="001733BA" w:rsidRDefault="006C53FD" w:rsidP="00880035">
            <w:pPr>
              <w:spacing w:before="20"/>
              <w:ind w:left="-101" w:right="-85"/>
              <w:jc w:val="left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2194" w:type="dxa"/>
            <w:gridSpan w:val="14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214" w:type="dxa"/>
            <w:gridSpan w:val="10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ind w:left="-39" w:right="-39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448" w:type="dxa"/>
            <w:gridSpan w:val="5"/>
            <w:vMerge/>
            <w:tcBorders>
              <w:lef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ind w:left="-64" w:right="-57"/>
              <w:jc w:val="center"/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tc>
          <w:tcPr>
            <w:tcW w:w="280" w:type="dxa"/>
            <w:gridSpan w:val="2"/>
            <w:vMerge/>
            <w:tcBorders>
              <w:right w:val="single" w:sz="12" w:space="0" w:color="auto"/>
            </w:tcBorders>
          </w:tcPr>
          <w:p w:rsidR="006C53FD" w:rsidRPr="001733BA" w:rsidRDefault="006C53FD" w:rsidP="00880035">
            <w:pPr>
              <w:ind w:left="-64" w:right="-57"/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6C53FD" w:rsidRPr="001733BA" w:rsidTr="001920B6">
        <w:trPr>
          <w:trHeight w:val="123"/>
        </w:trPr>
        <w:tc>
          <w:tcPr>
            <w:tcW w:w="236" w:type="dxa"/>
            <w:vMerge/>
            <w:tcBorders>
              <w:lef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73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53FD" w:rsidRPr="009F045F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264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8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C53FD" w:rsidRPr="001733BA" w:rsidRDefault="006C53FD" w:rsidP="00880035">
            <w:pPr>
              <w:spacing w:before="20"/>
              <w:ind w:left="-94" w:right="-85"/>
              <w:jc w:val="left"/>
              <w:rPr>
                <w:rFonts w:ascii="Segoe UI" w:hAnsi="Segoe UI" w:cs="Segoe UI"/>
                <w:bCs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fldChar w:fldCharType="begin">
                <w:ffData>
                  <w:name w:val="Text26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2"/>
                <w:szCs w:val="12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2"/>
                <w:szCs w:val="12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2"/>
                <w:szCs w:val="12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2"/>
                <w:szCs w:val="12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2"/>
                <w:szCs w:val="12"/>
              </w:rPr>
              <w:t> </w:t>
            </w:r>
            <w:r w:rsidRPr="001733BA">
              <w:rPr>
                <w:rFonts w:ascii="Segoe UI" w:hAnsi="Segoe UI" w:cs="Segoe UI"/>
                <w:bCs/>
                <w:sz w:val="12"/>
                <w:szCs w:val="12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194" w:type="dxa"/>
            <w:gridSpan w:val="14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214" w:type="dxa"/>
            <w:gridSpan w:val="10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ind w:left="-39" w:right="-39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448" w:type="dxa"/>
            <w:gridSpan w:val="5"/>
            <w:vMerge/>
            <w:tcBorders>
              <w:lef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0" w:type="dxa"/>
            <w:gridSpan w:val="2"/>
            <w:vMerge/>
            <w:tcBorders>
              <w:righ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1920B6">
        <w:trPr>
          <w:trHeight w:val="70"/>
        </w:trPr>
        <w:tc>
          <w:tcPr>
            <w:tcW w:w="236" w:type="dxa"/>
            <w:vMerge/>
            <w:tcBorders>
              <w:lef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732" w:type="dxa"/>
            <w:gridSpan w:val="4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6C53FD" w:rsidRPr="009F045F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1435" w:type="dxa"/>
            <w:gridSpan w:val="6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6C53FD" w:rsidRPr="001733BA" w:rsidRDefault="006C53FD" w:rsidP="00880035">
            <w:pPr>
              <w:spacing w:before="20"/>
              <w:ind w:right="-85"/>
              <w:rPr>
                <w:rFonts w:ascii="Segoe UI" w:hAnsi="Segoe UI" w:cs="Segoe UI"/>
                <w:b/>
                <w:bCs/>
                <w:sz w:val="6"/>
                <w:szCs w:val="6"/>
              </w:rPr>
            </w:pPr>
          </w:p>
        </w:tc>
        <w:tc>
          <w:tcPr>
            <w:tcW w:w="2194" w:type="dxa"/>
            <w:gridSpan w:val="14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214" w:type="dxa"/>
            <w:gridSpan w:val="10"/>
            <w:vMerge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ind w:left="-39" w:right="-39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448" w:type="dxa"/>
            <w:gridSpan w:val="5"/>
            <w:vMerge/>
            <w:tcBorders>
              <w:lef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0" w:type="dxa"/>
            <w:gridSpan w:val="2"/>
            <w:vMerge/>
            <w:tcBorders>
              <w:righ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1920B6">
        <w:trPr>
          <w:trHeight w:val="63"/>
        </w:trPr>
        <w:tc>
          <w:tcPr>
            <w:tcW w:w="236" w:type="dxa"/>
            <w:vMerge/>
            <w:tcBorders>
              <w:left w:val="single" w:sz="12" w:space="0" w:color="auto"/>
              <w:bottom w:val="nil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3167" w:type="dxa"/>
            <w:gridSpan w:val="10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shd w:val="clear" w:color="auto" w:fill="auto"/>
          </w:tcPr>
          <w:p w:rsidR="006C53FD" w:rsidRPr="009F045F" w:rsidRDefault="006C53FD" w:rsidP="00B70695">
            <w:pPr>
              <w:ind w:left="352" w:right="-62" w:hanging="420"/>
              <w:rPr>
                <w:rFonts w:ascii="Segoe UI" w:hAnsi="Segoe UI" w:cs="Segoe UI"/>
                <w:b/>
                <w:bCs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 xml:space="preserve">BS 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zeitl. befristeter Anschluss (Baustrom)</w:t>
            </w:r>
          </w:p>
        </w:tc>
        <w:tc>
          <w:tcPr>
            <w:tcW w:w="2194" w:type="dxa"/>
            <w:gridSpan w:val="14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before="20"/>
              <w:ind w:left="-62" w:right="-85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214" w:type="dxa"/>
            <w:gridSpan w:val="10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ind w:left="-39" w:right="-39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448" w:type="dxa"/>
            <w:gridSpan w:val="5"/>
            <w:vMerge/>
            <w:tcBorders>
              <w:lef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0" w:type="dxa"/>
            <w:gridSpan w:val="2"/>
            <w:vMerge/>
            <w:tcBorders>
              <w:right w:val="single" w:sz="12" w:space="0" w:color="auto"/>
            </w:tcBorders>
          </w:tcPr>
          <w:p w:rsidR="006C53FD" w:rsidRPr="001733BA" w:rsidRDefault="006C53FD" w:rsidP="00880035">
            <w:pPr>
              <w:spacing w:after="2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1920B6">
        <w:trPr>
          <w:trHeight w:val="116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609" w:type="dxa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sz w:val="14"/>
                <w:szCs w:val="14"/>
              </w:rPr>
              <w:t>Art</w:t>
            </w:r>
          </w:p>
        </w:tc>
        <w:tc>
          <w:tcPr>
            <w:tcW w:w="2558" w:type="dxa"/>
            <w:gridSpan w:val="9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b/>
                <w:sz w:val="14"/>
                <w:szCs w:val="14"/>
              </w:rPr>
            </w:pPr>
            <w:r w:rsidRPr="001733BA">
              <w:rPr>
                <w:rFonts w:ascii="Segoe UI" w:hAnsi="Segoe UI" w:cs="Segoe UI"/>
                <w:b/>
                <w:sz w:val="14"/>
                <w:szCs w:val="14"/>
              </w:rPr>
              <w:t>Anzahl</w:t>
            </w:r>
          </w:p>
        </w:tc>
        <w:tc>
          <w:tcPr>
            <w:tcW w:w="747" w:type="dxa"/>
            <w:gridSpan w:val="7"/>
            <w:vMerge w:val="restart"/>
            <w:tcBorders>
              <w:top w:val="nil"/>
              <w:left w:val="double" w:sz="4" w:space="0" w:color="auto"/>
            </w:tcBorders>
            <w:vAlign w:val="bottom"/>
          </w:tcPr>
          <w:p w:rsidR="006C53FD" w:rsidRPr="001733BA" w:rsidRDefault="006C53FD" w:rsidP="00880035">
            <w:pPr>
              <w:ind w:left="-85" w:right="-102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bisher</w:t>
            </w:r>
          </w:p>
        </w:tc>
        <w:tc>
          <w:tcPr>
            <w:tcW w:w="710" w:type="dxa"/>
            <w:gridSpan w:val="4"/>
            <w:vMerge w:val="restart"/>
            <w:tcBorders>
              <w:top w:val="nil"/>
            </w:tcBorders>
            <w:vAlign w:val="bottom"/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neu</w:t>
            </w:r>
          </w:p>
        </w:tc>
        <w:tc>
          <w:tcPr>
            <w:tcW w:w="737" w:type="dxa"/>
            <w:gridSpan w:val="3"/>
            <w:vMerge w:val="restart"/>
            <w:tcBorders>
              <w:top w:val="nil"/>
              <w:right w:val="double" w:sz="4" w:space="0" w:color="auto"/>
            </w:tcBorders>
            <w:vAlign w:val="bottom"/>
          </w:tcPr>
          <w:p w:rsidR="006C53FD" w:rsidRPr="001733BA" w:rsidRDefault="006C53FD" w:rsidP="00880035">
            <w:pPr>
              <w:ind w:left="-74" w:right="-94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im End-ausbau</w:t>
            </w:r>
          </w:p>
        </w:tc>
        <w:tc>
          <w:tcPr>
            <w:tcW w:w="681" w:type="dxa"/>
            <w:gridSpan w:val="3"/>
            <w:vMerge w:val="restart"/>
            <w:tcBorders>
              <w:top w:val="nil"/>
              <w:left w:val="double" w:sz="4" w:space="0" w:color="auto"/>
            </w:tcBorders>
            <w:vAlign w:val="bottom"/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bisher</w:t>
            </w:r>
          </w:p>
        </w:tc>
        <w:tc>
          <w:tcPr>
            <w:tcW w:w="732" w:type="dxa"/>
            <w:vMerge w:val="restart"/>
            <w:tcBorders>
              <w:top w:val="nil"/>
            </w:tcBorders>
            <w:vAlign w:val="bottom"/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neu</w:t>
            </w:r>
          </w:p>
        </w:tc>
        <w:tc>
          <w:tcPr>
            <w:tcW w:w="801" w:type="dxa"/>
            <w:gridSpan w:val="6"/>
            <w:vMerge w:val="restart"/>
            <w:tcBorders>
              <w:top w:val="nil"/>
              <w:right w:val="double" w:sz="4" w:space="0" w:color="auto"/>
            </w:tcBorders>
            <w:vAlign w:val="bottom"/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im End-ausbau</w:t>
            </w:r>
          </w:p>
        </w:tc>
        <w:tc>
          <w:tcPr>
            <w:tcW w:w="2448" w:type="dxa"/>
            <w:gridSpan w:val="5"/>
            <w:vMerge/>
            <w:tcBorders>
              <w:left w:val="double" w:sz="4" w:space="0" w:color="auto"/>
            </w:tcBorders>
            <w:shd w:val="clear" w:color="auto" w:fill="auto"/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80" w:type="dxa"/>
            <w:gridSpan w:val="2"/>
            <w:vMerge/>
            <w:tcBorders>
              <w:right w:val="single" w:sz="12" w:space="0" w:color="auto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6C53FD" w:rsidRPr="001733BA" w:rsidTr="001920B6">
        <w:trPr>
          <w:trHeight w:val="132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6" w:type="dxa"/>
            <w:gridSpan w:val="2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C53FD" w:rsidRPr="001733BA" w:rsidRDefault="006C53FD" w:rsidP="00880035">
            <w:pPr>
              <w:spacing w:after="20"/>
              <w:jc w:val="lef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12" w:type="dxa"/>
            <w:gridSpan w:val="2"/>
            <w:tcBorders>
              <w:top w:val="nil"/>
              <w:left w:val="double" w:sz="4" w:space="0" w:color="auto"/>
              <w:bottom w:val="double" w:sz="4" w:space="0" w:color="auto"/>
            </w:tcBorders>
            <w:vAlign w:val="bottom"/>
          </w:tcPr>
          <w:p w:rsidR="006C53FD" w:rsidRPr="001733BA" w:rsidRDefault="006C53FD" w:rsidP="00880035">
            <w:pPr>
              <w:ind w:right="-66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bisher</w:t>
            </w:r>
          </w:p>
        </w:tc>
        <w:tc>
          <w:tcPr>
            <w:tcW w:w="756" w:type="dxa"/>
            <w:gridSpan w:val="3"/>
            <w:tcBorders>
              <w:top w:val="nil"/>
              <w:bottom w:val="double" w:sz="4" w:space="0" w:color="auto"/>
            </w:tcBorders>
            <w:vAlign w:val="bottom"/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neu</w:t>
            </w:r>
          </w:p>
        </w:tc>
        <w:tc>
          <w:tcPr>
            <w:tcW w:w="1090" w:type="dxa"/>
            <w:gridSpan w:val="4"/>
            <w:tcBorders>
              <w:top w:val="nil"/>
              <w:bottom w:val="double" w:sz="4" w:space="0" w:color="auto"/>
              <w:right w:val="double" w:sz="4" w:space="0" w:color="auto"/>
            </w:tcBorders>
            <w:vAlign w:val="bottom"/>
          </w:tcPr>
          <w:p w:rsidR="006C53FD" w:rsidRPr="001733BA" w:rsidRDefault="006C53FD" w:rsidP="00880035">
            <w:pPr>
              <w:ind w:left="-83" w:right="-82"/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1733BA">
              <w:rPr>
                <w:rFonts w:ascii="Segoe UI" w:hAnsi="Segoe UI" w:cs="Segoe UI"/>
                <w:sz w:val="12"/>
                <w:szCs w:val="12"/>
              </w:rPr>
              <w:t>im Endausbau</w:t>
            </w:r>
          </w:p>
        </w:tc>
        <w:tc>
          <w:tcPr>
            <w:tcW w:w="747" w:type="dxa"/>
            <w:gridSpan w:val="7"/>
            <w:vMerge/>
            <w:tcBorders>
              <w:left w:val="double" w:sz="4" w:space="0" w:color="auto"/>
              <w:bottom w:val="double" w:sz="4" w:space="0" w:color="auto"/>
            </w:tcBorders>
          </w:tcPr>
          <w:p w:rsidR="006C53FD" w:rsidRPr="001733BA" w:rsidRDefault="006C53FD" w:rsidP="00880035">
            <w:pPr>
              <w:ind w:left="-85" w:right="-102"/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10" w:type="dxa"/>
            <w:gridSpan w:val="4"/>
            <w:vMerge/>
            <w:tcBorders>
              <w:bottom w:val="double" w:sz="4" w:space="0" w:color="auto"/>
            </w:tcBorders>
          </w:tcPr>
          <w:p w:rsidR="006C53FD" w:rsidRPr="001733BA" w:rsidRDefault="006C53FD" w:rsidP="00880035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37" w:type="dxa"/>
            <w:gridSpan w:val="3"/>
            <w:vMerge/>
            <w:tcBorders>
              <w:bottom w:val="double" w:sz="4" w:space="0" w:color="auto"/>
              <w:right w:val="double" w:sz="4" w:space="0" w:color="auto"/>
            </w:tcBorders>
          </w:tcPr>
          <w:p w:rsidR="006C53FD" w:rsidRPr="001733BA" w:rsidRDefault="006C53FD" w:rsidP="00880035">
            <w:pPr>
              <w:ind w:left="-74" w:right="-94"/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681" w:type="dxa"/>
            <w:gridSpan w:val="3"/>
            <w:vMerge/>
            <w:tcBorders>
              <w:left w:val="double" w:sz="4" w:space="0" w:color="auto"/>
              <w:bottom w:val="double" w:sz="4" w:space="0" w:color="auto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32" w:type="dxa"/>
            <w:vMerge/>
            <w:tcBorders>
              <w:bottom w:val="double" w:sz="4" w:space="0" w:color="auto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801" w:type="dxa"/>
            <w:gridSpan w:val="6"/>
            <w:vMerge/>
            <w:tcBorders>
              <w:bottom w:val="double" w:sz="4" w:space="0" w:color="auto"/>
              <w:right w:val="double" w:sz="4" w:space="0" w:color="auto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448" w:type="dxa"/>
            <w:gridSpan w:val="5"/>
            <w:vMerge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80" w:type="dxa"/>
            <w:gridSpan w:val="2"/>
            <w:vMerge/>
            <w:tcBorders>
              <w:bottom w:val="nil"/>
              <w:right w:val="single" w:sz="12" w:space="0" w:color="auto"/>
            </w:tcBorders>
          </w:tcPr>
          <w:p w:rsidR="006C53FD" w:rsidRPr="001733BA" w:rsidRDefault="006C53FD" w:rsidP="005F19A3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6C53FD" w:rsidRPr="001733BA" w:rsidTr="00596BC3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ind w:left="-41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2" w:type="dxa"/>
            <w:gridSpan w:val="2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6C53FD" w:rsidRPr="001733BA" w:rsidRDefault="006C53FD" w:rsidP="00023850">
            <w:pPr>
              <w:ind w:right="-66"/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 xml:space="preserve">  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56" w:type="dxa"/>
            <w:gridSpan w:val="3"/>
            <w:tcBorders>
              <w:top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90" w:type="dxa"/>
            <w:gridSpan w:val="4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47" w:type="dxa"/>
            <w:gridSpan w:val="7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4"/>
            <w:tcBorders>
              <w:top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9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7" w:type="dxa"/>
            <w:gridSpan w:val="3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50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81" w:type="dxa"/>
            <w:gridSpan w:val="3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2" w:type="dxa"/>
            <w:tcBorders>
              <w:top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01" w:type="dxa"/>
            <w:gridSpan w:val="6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48" w:type="dxa"/>
            <w:gridSpan w:val="5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596BC3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ind w:left="-41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09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2" w:type="dxa"/>
            <w:gridSpan w:val="2"/>
            <w:tcBorders>
              <w:top w:val="nil"/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66"/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56" w:type="dxa"/>
            <w:gridSpan w:val="3"/>
            <w:tcBorders>
              <w:top w:val="nil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90" w:type="dxa"/>
            <w:gridSpan w:val="4"/>
            <w:tcBorders>
              <w:top w:val="nil"/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47" w:type="dxa"/>
            <w:gridSpan w:val="7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4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7" w:type="dxa"/>
            <w:gridSpan w:val="3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81" w:type="dxa"/>
            <w:gridSpan w:val="3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2" w:type="dxa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01" w:type="dxa"/>
            <w:gridSpan w:val="6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48" w:type="dxa"/>
            <w:gridSpan w:val="5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596BC3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ind w:left="-41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09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2" w:type="dxa"/>
            <w:gridSpan w:val="2"/>
            <w:tcBorders>
              <w:top w:val="nil"/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66"/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56" w:type="dxa"/>
            <w:gridSpan w:val="3"/>
            <w:tcBorders>
              <w:top w:val="nil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90" w:type="dxa"/>
            <w:gridSpan w:val="4"/>
            <w:tcBorders>
              <w:top w:val="nil"/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47" w:type="dxa"/>
            <w:gridSpan w:val="7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4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7" w:type="dxa"/>
            <w:gridSpan w:val="3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81" w:type="dxa"/>
            <w:gridSpan w:val="3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2" w:type="dxa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01" w:type="dxa"/>
            <w:gridSpan w:val="6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48" w:type="dxa"/>
            <w:gridSpan w:val="5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596BC3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ind w:left="-41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09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2" w:type="dxa"/>
            <w:gridSpan w:val="2"/>
            <w:tcBorders>
              <w:top w:val="nil"/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66"/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56" w:type="dxa"/>
            <w:gridSpan w:val="3"/>
            <w:tcBorders>
              <w:top w:val="nil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90" w:type="dxa"/>
            <w:gridSpan w:val="4"/>
            <w:tcBorders>
              <w:top w:val="nil"/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47" w:type="dxa"/>
            <w:gridSpan w:val="7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4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7" w:type="dxa"/>
            <w:gridSpan w:val="3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81" w:type="dxa"/>
            <w:gridSpan w:val="3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2" w:type="dxa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01" w:type="dxa"/>
            <w:gridSpan w:val="6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48" w:type="dxa"/>
            <w:gridSpan w:val="5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596BC3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ind w:left="-41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09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2" w:type="dxa"/>
            <w:gridSpan w:val="2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66"/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56" w:type="dxa"/>
            <w:gridSpan w:val="3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90" w:type="dxa"/>
            <w:gridSpan w:val="4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47" w:type="dxa"/>
            <w:gridSpan w:val="7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4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7" w:type="dxa"/>
            <w:gridSpan w:val="3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81" w:type="dxa"/>
            <w:gridSpan w:val="3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2" w:type="dxa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01" w:type="dxa"/>
            <w:gridSpan w:val="6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48" w:type="dxa"/>
            <w:gridSpan w:val="5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596BC3">
        <w:trPr>
          <w:trHeight w:hRule="exact" w:val="284"/>
        </w:trPr>
        <w:tc>
          <w:tcPr>
            <w:tcW w:w="236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ind w:left="-41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609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2" w:type="dxa"/>
            <w:gridSpan w:val="2"/>
            <w:tcBorders>
              <w:left w:val="double" w:sz="4" w:space="0" w:color="auto"/>
            </w:tcBorders>
            <w:vAlign w:val="center"/>
          </w:tcPr>
          <w:p w:rsidR="006A5BDA" w:rsidRDefault="006C53FD" w:rsidP="00880035">
            <w:pPr>
              <w:ind w:right="-66"/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  <w:p w:rsidR="006A5BDA" w:rsidRPr="006A5BDA" w:rsidRDefault="006A5BDA" w:rsidP="006A5BDA">
            <w:pPr>
              <w:rPr>
                <w:rFonts w:ascii="Segoe UI" w:hAnsi="Segoe UI" w:cs="Segoe UI"/>
                <w:sz w:val="16"/>
                <w:szCs w:val="16"/>
              </w:rPr>
            </w:pPr>
          </w:p>
          <w:p w:rsidR="006A5BDA" w:rsidRPr="006A5BDA" w:rsidRDefault="006A5BDA" w:rsidP="006A5BDA">
            <w:pPr>
              <w:rPr>
                <w:rFonts w:ascii="Segoe UI" w:hAnsi="Segoe UI" w:cs="Segoe UI"/>
                <w:sz w:val="16"/>
                <w:szCs w:val="16"/>
              </w:rPr>
            </w:pPr>
          </w:p>
          <w:p w:rsidR="006A5BDA" w:rsidRPr="006A5BDA" w:rsidRDefault="006A5BDA" w:rsidP="006A5BDA">
            <w:pPr>
              <w:rPr>
                <w:rFonts w:ascii="Segoe UI" w:hAnsi="Segoe UI" w:cs="Segoe UI"/>
                <w:sz w:val="16"/>
                <w:szCs w:val="16"/>
              </w:rPr>
            </w:pPr>
          </w:p>
          <w:p w:rsidR="006C53FD" w:rsidRPr="006A5BDA" w:rsidRDefault="006C53FD" w:rsidP="006A5BDA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756" w:type="dxa"/>
            <w:gridSpan w:val="3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90" w:type="dxa"/>
            <w:gridSpan w:val="4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47" w:type="dxa"/>
            <w:gridSpan w:val="7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10" w:type="dxa"/>
            <w:gridSpan w:val="4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7" w:type="dxa"/>
            <w:gridSpan w:val="3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48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681" w:type="dxa"/>
            <w:gridSpan w:val="3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732" w:type="dxa"/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801" w:type="dxa"/>
            <w:gridSpan w:val="6"/>
            <w:tcBorders>
              <w:right w:val="double" w:sz="4" w:space="0" w:color="auto"/>
            </w:tcBorders>
            <w:vAlign w:val="center"/>
          </w:tcPr>
          <w:p w:rsidR="006C53FD" w:rsidRPr="001733BA" w:rsidRDefault="006C53FD" w:rsidP="00880035">
            <w:pPr>
              <w:jc w:val="righ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448" w:type="dxa"/>
            <w:gridSpan w:val="5"/>
            <w:tcBorders>
              <w:left w:val="double" w:sz="4" w:space="0" w:color="auto"/>
            </w:tcBorders>
            <w:vAlign w:val="center"/>
          </w:tcPr>
          <w:p w:rsidR="006C53FD" w:rsidRPr="001733BA" w:rsidRDefault="006C53FD" w:rsidP="00880035">
            <w:pPr>
              <w:ind w:right="-13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1733BA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8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6C53FD" w:rsidRPr="001733BA" w:rsidRDefault="006C53FD" w:rsidP="00880035">
            <w:pPr>
              <w:jc w:val="left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6C53FD" w:rsidRPr="001733BA" w:rsidTr="00054707">
        <w:trPr>
          <w:trHeight w:hRule="exact" w:val="294"/>
        </w:trPr>
        <w:tc>
          <w:tcPr>
            <w:tcW w:w="10775" w:type="dxa"/>
            <w:gridSpan w:val="4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C53FD" w:rsidRPr="009F045F" w:rsidRDefault="006C53FD" w:rsidP="00303012">
            <w:pPr>
              <w:tabs>
                <w:tab w:val="right" w:pos="10632"/>
              </w:tabs>
              <w:spacing w:before="60"/>
              <w:ind w:right="79"/>
              <w:rPr>
                <w:rFonts w:ascii="Segoe UI" w:hAnsi="Segoe UI" w:cs="Segoe UI"/>
                <w:sz w:val="12"/>
                <w:szCs w:val="12"/>
              </w:rPr>
            </w:pPr>
            <w:r w:rsidRPr="00A57313">
              <w:rPr>
                <w:rFonts w:ascii="Segoe UI" w:hAnsi="Segoe UI" w:cs="Segoe UI"/>
                <w:sz w:val="14"/>
                <w:szCs w:val="12"/>
              </w:rPr>
              <w:t>Bitte Zutreffendes ausfüllen!</w:t>
            </w:r>
          </w:p>
        </w:tc>
      </w:tr>
    </w:tbl>
    <w:p w:rsidR="002940C5" w:rsidRPr="004B603D" w:rsidRDefault="002940C5" w:rsidP="00DF1C77">
      <w:pPr>
        <w:rPr>
          <w:sz w:val="2"/>
          <w:szCs w:val="2"/>
        </w:rPr>
      </w:pPr>
    </w:p>
    <w:tbl>
      <w:tblPr>
        <w:tblW w:w="10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"/>
        <w:gridCol w:w="251"/>
        <w:gridCol w:w="14"/>
        <w:gridCol w:w="1014"/>
        <w:gridCol w:w="365"/>
        <w:gridCol w:w="267"/>
        <w:gridCol w:w="545"/>
        <w:gridCol w:w="577"/>
        <w:gridCol w:w="95"/>
        <w:gridCol w:w="141"/>
        <w:gridCol w:w="53"/>
        <w:gridCol w:w="169"/>
        <w:gridCol w:w="23"/>
        <w:gridCol w:w="7"/>
        <w:gridCol w:w="73"/>
        <w:gridCol w:w="73"/>
        <w:gridCol w:w="305"/>
        <w:gridCol w:w="448"/>
        <w:gridCol w:w="29"/>
        <w:gridCol w:w="12"/>
        <w:gridCol w:w="236"/>
        <w:gridCol w:w="161"/>
        <w:gridCol w:w="273"/>
        <w:gridCol w:w="265"/>
        <w:gridCol w:w="470"/>
        <w:gridCol w:w="296"/>
        <w:gridCol w:w="59"/>
        <w:gridCol w:w="142"/>
        <w:gridCol w:w="25"/>
        <w:gridCol w:w="211"/>
        <w:gridCol w:w="11"/>
        <w:gridCol w:w="63"/>
        <w:gridCol w:w="239"/>
        <w:gridCol w:w="261"/>
        <w:gridCol w:w="349"/>
        <w:gridCol w:w="559"/>
        <w:gridCol w:w="327"/>
        <w:gridCol w:w="1648"/>
        <w:gridCol w:w="10"/>
        <w:gridCol w:w="149"/>
        <w:gridCol w:w="13"/>
        <w:gridCol w:w="327"/>
      </w:tblGrid>
      <w:tr w:rsidR="00310ECA" w:rsidRPr="009F045F" w:rsidTr="00FA28A4">
        <w:tc>
          <w:tcPr>
            <w:tcW w:w="10796" w:type="dxa"/>
            <w:gridSpan w:val="4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AB3531">
            <w:pPr>
              <w:spacing w:before="30"/>
              <w:rPr>
                <w:rFonts w:ascii="Segoe UI" w:hAnsi="Segoe UI" w:cs="Segoe UI"/>
                <w:sz w:val="18"/>
                <w:szCs w:val="18"/>
              </w:rPr>
            </w:pPr>
            <w:r w:rsidRPr="0033332E">
              <w:rPr>
                <w:rFonts w:ascii="Segoe UI" w:hAnsi="Segoe UI" w:cs="Segoe UI"/>
                <w:b/>
                <w:bCs/>
                <w:sz w:val="18"/>
                <w:szCs w:val="18"/>
              </w:rPr>
              <w:lastRenderedPageBreak/>
              <w:t>Anschlussstelle</w:t>
            </w:r>
          </w:p>
        </w:tc>
      </w:tr>
      <w:tr w:rsidR="00A723BE" w:rsidRPr="009F045F" w:rsidTr="00FA28A4"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A723BE" w:rsidRPr="009F045F" w:rsidRDefault="00A723BE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0228" w:type="dxa"/>
            <w:gridSpan w:val="4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723BE" w:rsidRPr="009F045F" w:rsidRDefault="00A723BE" w:rsidP="00A723BE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8"/>
                <w:szCs w:val="10"/>
              </w:rPr>
              <w:t>STRASSE, HAUSNUMMER - PLZ - ORT/ORTSTEIL - FLURSTÜCK</w:t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723BE" w:rsidRPr="009F045F" w:rsidRDefault="00A723BE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A723BE" w:rsidRPr="009F045F" w:rsidTr="00FA28A4">
        <w:trPr>
          <w:trHeight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A723BE" w:rsidRPr="009F045F" w:rsidRDefault="00A723BE" w:rsidP="00880035">
            <w:pPr>
              <w:spacing w:before="20"/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228" w:type="dxa"/>
            <w:gridSpan w:val="40"/>
            <w:tcBorders>
              <w:top w:val="nil"/>
              <w:right w:val="single" w:sz="4" w:space="0" w:color="auto"/>
            </w:tcBorders>
            <w:vAlign w:val="center"/>
          </w:tcPr>
          <w:p w:rsidR="00A723BE" w:rsidRPr="009F045F" w:rsidRDefault="008E55E2" w:rsidP="005B398F">
            <w:pPr>
              <w:spacing w:before="20"/>
              <w:ind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REF  ANSTSTR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="00A11614">
              <w:rPr>
                <w:rFonts w:ascii="Segoe UI" w:hAnsi="Segoe UI" w:cs="Segoe UI"/>
                <w:bCs/>
                <w:sz w:val="16"/>
                <w:szCs w:val="16"/>
              </w:rPr>
              <w:t xml:space="preserve">    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>
              <w:rPr>
                <w:rFonts w:ascii="Segoe UI" w:hAnsi="Segoe UI" w:cs="Segoe UI"/>
                <w:sz w:val="16"/>
                <w:szCs w:val="16"/>
              </w:rPr>
              <w:t xml:space="preserve"> -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REF  ANSTPLZ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="00A11614">
              <w:rPr>
                <w:rFonts w:ascii="Segoe UI" w:hAnsi="Segoe UI" w:cs="Segoe UI"/>
                <w:bCs/>
                <w:sz w:val="16"/>
                <w:szCs w:val="16"/>
              </w:rPr>
              <w:t xml:space="preserve">    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="00AD7046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-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REF  ANSTORT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="00A11614">
              <w:rPr>
                <w:rFonts w:ascii="Segoe UI" w:hAnsi="Segoe UI" w:cs="Segoe UI"/>
                <w:bCs/>
                <w:sz w:val="16"/>
                <w:szCs w:val="16"/>
              </w:rPr>
              <w:t xml:space="preserve">    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="00AD7046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-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begin"/>
            </w:r>
            <w:r>
              <w:rPr>
                <w:rFonts w:ascii="Segoe UI" w:hAnsi="Segoe UI" w:cs="Segoe UI"/>
                <w:sz w:val="16"/>
                <w:szCs w:val="16"/>
              </w:rPr>
              <w:instrText xml:space="preserve"> REF  ANSTFLUR </w:instrText>
            </w:r>
            <w:r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="00A11614">
              <w:rPr>
                <w:rFonts w:ascii="Segoe UI" w:hAnsi="Segoe UI" w:cs="Segoe UI"/>
                <w:bCs/>
                <w:sz w:val="16"/>
                <w:szCs w:val="16"/>
              </w:rPr>
              <w:t xml:space="preserve">     </w:t>
            </w:r>
            <w:r>
              <w:rPr>
                <w:rFonts w:ascii="Segoe UI" w:hAnsi="Segoe UI" w:cs="Segoe UI"/>
                <w:sz w:val="16"/>
                <w:szCs w:val="16"/>
              </w:rPr>
              <w:fldChar w:fldCharType="end"/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723BE" w:rsidRPr="009F045F" w:rsidRDefault="00A723BE" w:rsidP="00880035">
            <w:pPr>
              <w:spacing w:before="2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310ECA" w:rsidRPr="009F045F" w:rsidTr="00FA28A4">
        <w:trPr>
          <w:trHeight w:val="57"/>
        </w:trPr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1A67" w:rsidRPr="009F045F" w:rsidRDefault="00891A67" w:rsidP="00647EA8">
            <w:pPr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C91CF4" w:rsidRPr="009F045F" w:rsidTr="00FA28A4">
        <w:tc>
          <w:tcPr>
            <w:tcW w:w="10796" w:type="dxa"/>
            <w:gridSpan w:val="4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91CF4" w:rsidRPr="009F045F" w:rsidRDefault="003675B3" w:rsidP="00B574F9">
            <w:pPr>
              <w:spacing w:before="30"/>
              <w:rPr>
                <w:rFonts w:ascii="Segoe UI" w:hAnsi="Segoe UI" w:cs="Segoe UI"/>
                <w:b/>
                <w:noProof/>
                <w:sz w:val="16"/>
                <w:szCs w:val="16"/>
              </w:rPr>
            </w:pPr>
            <w:r w:rsidRPr="0033332E">
              <w:rPr>
                <w:rFonts w:ascii="Segoe UI" w:hAnsi="Segoe UI" w:cs="Segoe UI"/>
                <w:noProof/>
                <w:sz w:val="18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0" allowOverlap="1" wp14:anchorId="059DD67E" wp14:editId="133A4CF5">
                      <wp:simplePos x="0" y="0"/>
                      <wp:positionH relativeFrom="column">
                        <wp:posOffset>-274955</wp:posOffset>
                      </wp:positionH>
                      <wp:positionV relativeFrom="paragraph">
                        <wp:posOffset>47625</wp:posOffset>
                      </wp:positionV>
                      <wp:extent cx="144145" cy="144145"/>
                      <wp:effectExtent l="10795" t="9525" r="6985" b="8255"/>
                      <wp:wrapNone/>
                      <wp:docPr id="5" name="Oval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891A67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9DD67E" id="Oval 42" o:spid="_x0000_s1032" style="position:absolute;left:0;text-align:left;margin-left:-21.65pt;margin-top:3.75pt;width:11.35pt;height:11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" o:allowincell="f" fillcolor="black">
                      <v:textbox inset="0,0,0,0">
                        <w:txbxContent>
                          <w:p w:rsidR="00FA219A" w:rsidRPr="000F7058" w:rsidRDefault="00FA219A" w:rsidP="00891A67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91CF4" w:rsidRPr="0033332E">
              <w:rPr>
                <w:rFonts w:ascii="Segoe UI" w:hAnsi="Segoe UI" w:cs="Segoe UI"/>
                <w:b/>
                <w:noProof/>
                <w:sz w:val="18"/>
                <w:szCs w:val="16"/>
              </w:rPr>
              <w:t xml:space="preserve">Auftrag an </w:t>
            </w:r>
            <w:bookmarkStart w:id="18" w:name="KURZNAMEVNB_12"/>
            <w:bookmarkEnd w:id="18"/>
            <w:r w:rsidR="00B574F9" w:rsidRPr="0033332E">
              <w:rPr>
                <w:rFonts w:ascii="Segoe UI" w:hAnsi="Segoe UI" w:cs="Segoe UI"/>
                <w:b/>
                <w:noProof/>
                <w:sz w:val="18"/>
                <w:szCs w:val="16"/>
              </w:rPr>
              <w:t>SWR</w:t>
            </w:r>
            <w:r w:rsidR="005662FE">
              <w:rPr>
                <w:rFonts w:ascii="Segoe UI" w:hAnsi="Segoe UI" w:cs="Segoe UI"/>
                <w:b/>
                <w:noProof/>
                <w:sz w:val="18"/>
                <w:szCs w:val="16"/>
              </w:rPr>
              <w:t>C</w:t>
            </w:r>
            <w:r w:rsidR="00C91CF4" w:rsidRPr="0033332E">
              <w:rPr>
                <w:rFonts w:ascii="Segoe UI" w:hAnsi="Segoe UI" w:cs="Segoe UI"/>
                <w:b/>
                <w:noProof/>
                <w:sz w:val="18"/>
                <w:szCs w:val="16"/>
              </w:rPr>
              <w:t xml:space="preserve"> zum</w:t>
            </w:r>
          </w:p>
        </w:tc>
      </w:tr>
      <w:tr w:rsidR="00310ECA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891A67" w:rsidRPr="009F045F" w:rsidRDefault="00723F21" w:rsidP="000003D5">
            <w:pPr>
              <w:spacing w:before="10"/>
              <w:rPr>
                <w:rFonts w:ascii="Segoe UI" w:hAnsi="Segoe UI" w:cs="Segoe UI"/>
                <w:noProof/>
              </w:rPr>
            </w:pPr>
            <w:r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b/>
                <w:bCs/>
                <w:sz w:val="12"/>
                <w:szCs w:val="12"/>
              </w:rPr>
            </w:r>
            <w:r w:rsidR="00537770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end"/>
            </w:r>
            <w:r w:rsidR="00891A67"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t xml:space="preserve"> </w:t>
            </w:r>
            <w:r w:rsidR="00891A67" w:rsidRPr="0033332E">
              <w:rPr>
                <w:rFonts w:ascii="Segoe UI" w:hAnsi="Segoe UI" w:cs="Segoe UI"/>
                <w:b/>
                <w:bCs/>
                <w:sz w:val="14"/>
                <w:szCs w:val="18"/>
              </w:rPr>
              <w:t>Einbau von Messeinrichtungen</w:t>
            </w:r>
          </w:p>
        </w:tc>
      </w:tr>
      <w:tr w:rsidR="00671A53" w:rsidRPr="009F045F" w:rsidTr="00FA28A4">
        <w:trPr>
          <w:trHeight w:val="1390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671A53" w:rsidRPr="009F045F" w:rsidRDefault="00671A53" w:rsidP="001240EE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vMerge w:val="restart"/>
          </w:tcPr>
          <w:p w:rsidR="00671A53" w:rsidRPr="009F045F" w:rsidRDefault="00671A53" w:rsidP="00880035">
            <w:pPr>
              <w:tabs>
                <w:tab w:val="left" w:pos="219"/>
              </w:tabs>
              <w:ind w:right="-62"/>
              <w:jc w:val="left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191" w:type="dxa"/>
            <w:gridSpan w:val="4"/>
            <w:vMerge w:val="restart"/>
            <w:tcBorders>
              <w:right w:val="double" w:sz="4" w:space="0" w:color="auto"/>
            </w:tcBorders>
          </w:tcPr>
          <w:p w:rsidR="00671A53" w:rsidRPr="009F045F" w:rsidRDefault="00671A53" w:rsidP="00880035">
            <w:pPr>
              <w:spacing w:before="20"/>
              <w:ind w:right="-85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6"/>
              </w:rPr>
              <w:t>Art der Anlage</w:t>
            </w:r>
          </w:p>
          <w:p w:rsidR="00671A53" w:rsidRPr="009F045F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HH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Haushalt (Wohnung)</w:t>
            </w:r>
          </w:p>
          <w:p w:rsidR="00671A53" w:rsidRPr="009F045F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GW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 xml:space="preserve">Gewerbe </w:t>
            </w:r>
          </w:p>
          <w:p w:rsidR="00671A53" w:rsidRPr="009F045F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ALA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Allgemeinanlage</w:t>
            </w:r>
          </w:p>
          <w:p w:rsidR="00671A53" w:rsidRPr="009F045F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WSA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Wärmespeicheranlage</w:t>
            </w:r>
          </w:p>
          <w:p w:rsidR="00671A53" w:rsidRPr="009F045F" w:rsidRDefault="00671A53" w:rsidP="00D02239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WPA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Wärmepumpenanlage</w:t>
            </w:r>
          </w:p>
          <w:p w:rsidR="00671A53" w:rsidRPr="009F045F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EMOB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Elektromobile</w:t>
            </w:r>
          </w:p>
          <w:p w:rsidR="00671A53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EEA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Erzeugungs-/ Einspeiseanlage</w:t>
            </w:r>
          </w:p>
          <w:p w:rsidR="00A57313" w:rsidRPr="009F045F" w:rsidRDefault="00A57313" w:rsidP="00880035">
            <w:pPr>
              <w:ind w:left="495" w:right="-62" w:hanging="495"/>
              <w:jc w:val="left"/>
              <w:rPr>
                <w:rFonts w:ascii="Segoe UI" w:hAnsi="Segoe UI" w:cs="Segoe UI"/>
                <w:sz w:val="10"/>
                <w:szCs w:val="10"/>
              </w:rPr>
            </w:pPr>
            <w:r>
              <w:rPr>
                <w:rFonts w:ascii="Segoe UI" w:hAnsi="Segoe UI" w:cs="Segoe UI"/>
                <w:sz w:val="10"/>
                <w:szCs w:val="10"/>
              </w:rPr>
              <w:t>BAT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</w:r>
            <w:r>
              <w:rPr>
                <w:rFonts w:ascii="Segoe UI" w:hAnsi="Segoe UI" w:cs="Segoe UI"/>
                <w:sz w:val="10"/>
                <w:szCs w:val="10"/>
              </w:rPr>
              <w:t>Batterieanlage</w:t>
            </w:r>
          </w:p>
          <w:p w:rsidR="00671A53" w:rsidRPr="009F045F" w:rsidRDefault="00671A53" w:rsidP="00880035">
            <w:pPr>
              <w:ind w:left="495" w:right="-62" w:hanging="495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 xml:space="preserve">BS 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zeitl. befristeter Anschluss (Baustrom)</w:t>
            </w:r>
          </w:p>
        </w:tc>
        <w:tc>
          <w:tcPr>
            <w:tcW w:w="1993" w:type="dxa"/>
            <w:gridSpan w:val="12"/>
            <w:tcBorders>
              <w:left w:val="double" w:sz="4" w:space="0" w:color="auto"/>
              <w:right w:val="double" w:sz="4" w:space="0" w:color="auto"/>
            </w:tcBorders>
          </w:tcPr>
          <w:p w:rsidR="00671A53" w:rsidRPr="009F045F" w:rsidRDefault="00671A53" w:rsidP="00880035">
            <w:pPr>
              <w:spacing w:before="20"/>
              <w:ind w:right="-85"/>
              <w:jc w:val="center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6"/>
              </w:rPr>
              <w:t xml:space="preserve">Benötigte Art der 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6"/>
              </w:rPr>
              <w:br/>
              <w:t>Messeinrichtung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WS: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Wechselstromzähler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DS: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Drehstromzähler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ZDS: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Zweitarifdrehstromzähler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ZRZ: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Zweirichtungszähler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MAX: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Maximumzähler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LZ: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Lastgangzähler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W: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Wandler</w:t>
            </w:r>
          </w:p>
          <w:p w:rsidR="00671A53" w:rsidRPr="009F045F" w:rsidRDefault="00671A53" w:rsidP="00880035">
            <w:pPr>
              <w:ind w:left="459" w:hanging="459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TSG: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tab/>
              <w:t>Tarifschaltgerät</w:t>
            </w:r>
          </w:p>
        </w:tc>
        <w:tc>
          <w:tcPr>
            <w:tcW w:w="1772" w:type="dxa"/>
            <w:gridSpan w:val="8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671A53" w:rsidRPr="009F045F" w:rsidRDefault="00671A53" w:rsidP="00880035">
            <w:pPr>
              <w:spacing w:before="20"/>
              <w:ind w:right="-85"/>
              <w:jc w:val="center"/>
              <w:rPr>
                <w:rFonts w:ascii="Segoe UI" w:hAnsi="Segoe UI" w:cs="Segoe UI"/>
                <w:sz w:val="12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6"/>
              </w:rPr>
              <w:t>Überstrom-schutzeinrichtung   Zählerplatz</w:t>
            </w:r>
            <w:r w:rsidRPr="009F045F">
              <w:rPr>
                <w:rFonts w:ascii="Segoe UI" w:hAnsi="Segoe UI" w:cs="Segoe UI"/>
                <w:b/>
                <w:bCs/>
                <w:sz w:val="14"/>
                <w:szCs w:val="16"/>
              </w:rPr>
              <w:br/>
            </w:r>
            <w:r w:rsidRPr="009F045F">
              <w:rPr>
                <w:rFonts w:ascii="Segoe UI" w:hAnsi="Segoe UI" w:cs="Segoe UI"/>
                <w:sz w:val="12"/>
                <w:szCs w:val="14"/>
              </w:rPr>
              <w:t>(Bauform und Nennstrom entsprechend TAB)</w:t>
            </w:r>
          </w:p>
          <w:p w:rsidR="00671A53" w:rsidRPr="009F045F" w:rsidRDefault="00671A53" w:rsidP="00880035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sz w:val="14"/>
                <w:szCs w:val="16"/>
              </w:rPr>
              <w:t>[A]</w:t>
            </w:r>
          </w:p>
        </w:tc>
        <w:tc>
          <w:tcPr>
            <w:tcW w:w="3994" w:type="dxa"/>
            <w:gridSpan w:val="13"/>
            <w:tcBorders>
              <w:left w:val="double" w:sz="4" w:space="0" w:color="auto"/>
              <w:bottom w:val="nil"/>
              <w:right w:val="single" w:sz="4" w:space="0" w:color="auto"/>
            </w:tcBorders>
          </w:tcPr>
          <w:p w:rsidR="00671A53" w:rsidRPr="009F045F" w:rsidRDefault="00671A53" w:rsidP="00671A53">
            <w:pPr>
              <w:spacing w:before="20"/>
              <w:jc w:val="center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6"/>
              </w:rPr>
              <w:t>Bemerkung</w:t>
            </w:r>
          </w:p>
          <w:p w:rsidR="00671A53" w:rsidRPr="009F045F" w:rsidRDefault="00671A53" w:rsidP="00671A5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Cs/>
                <w:sz w:val="12"/>
                <w:szCs w:val="14"/>
              </w:rPr>
              <w:t>(z. B. Name des Anschlussnutzers)</w:t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671A53" w:rsidRPr="009F045F" w:rsidTr="00FA28A4">
        <w:trPr>
          <w:trHeight w:val="182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65" w:type="dxa"/>
            <w:gridSpan w:val="2"/>
            <w:vMerge/>
            <w:tcBorders>
              <w:bottom w:val="double" w:sz="4" w:space="0" w:color="auto"/>
            </w:tcBorders>
            <w:vAlign w:val="center"/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2191" w:type="dxa"/>
            <w:gridSpan w:val="4"/>
            <w:vMerge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065" w:type="dxa"/>
            <w:gridSpan w:val="7"/>
            <w:tcBorders>
              <w:left w:val="double" w:sz="4" w:space="0" w:color="auto"/>
              <w:bottom w:val="double" w:sz="4" w:space="0" w:color="auto"/>
            </w:tcBorders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Anzahl</w:t>
            </w:r>
          </w:p>
        </w:tc>
        <w:tc>
          <w:tcPr>
            <w:tcW w:w="928" w:type="dxa"/>
            <w:gridSpan w:val="5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  <w:r w:rsidRPr="009F045F">
              <w:rPr>
                <w:rFonts w:ascii="Segoe UI" w:hAnsi="Segoe UI" w:cs="Segoe UI"/>
                <w:b/>
                <w:bCs/>
                <w:sz w:val="14"/>
                <w:szCs w:val="14"/>
              </w:rPr>
              <w:t>Art</w:t>
            </w:r>
          </w:p>
        </w:tc>
        <w:tc>
          <w:tcPr>
            <w:tcW w:w="1772" w:type="dxa"/>
            <w:gridSpan w:val="8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3994" w:type="dxa"/>
            <w:gridSpan w:val="13"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71A53" w:rsidRPr="009F045F" w:rsidRDefault="00671A53" w:rsidP="00880035">
            <w:pPr>
              <w:jc w:val="lef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671A53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71A53" w:rsidRPr="000125F2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1</w:t>
            </w:r>
          </w:p>
        </w:tc>
        <w:tc>
          <w:tcPr>
            <w:tcW w:w="2191" w:type="dxa"/>
            <w:gridSpan w:val="4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0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gridSpan w:val="6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1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35" w:type="dxa"/>
            <w:gridSpan w:val="6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0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ind w:right="-125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6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994" w:type="dxa"/>
            <w:gridSpan w:val="1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3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671A53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shd w:val="clear" w:color="auto" w:fill="auto"/>
            <w:vAlign w:val="center"/>
          </w:tcPr>
          <w:p w:rsidR="00671A53" w:rsidRPr="000125F2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2</w:t>
            </w:r>
          </w:p>
        </w:tc>
        <w:tc>
          <w:tcPr>
            <w:tcW w:w="2191" w:type="dxa"/>
            <w:gridSpan w:val="4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0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gridSpan w:val="6"/>
            <w:tcBorders>
              <w:lef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1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35" w:type="dxa"/>
            <w:gridSpan w:val="6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0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gridSpan w:val="8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ind w:right="-125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6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994" w:type="dxa"/>
            <w:gridSpan w:val="1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3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671A53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shd w:val="clear" w:color="auto" w:fill="auto"/>
            <w:vAlign w:val="center"/>
          </w:tcPr>
          <w:p w:rsidR="00671A53" w:rsidRPr="000125F2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3</w:t>
            </w:r>
          </w:p>
        </w:tc>
        <w:tc>
          <w:tcPr>
            <w:tcW w:w="2191" w:type="dxa"/>
            <w:gridSpan w:val="4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0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gridSpan w:val="6"/>
            <w:tcBorders>
              <w:lef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1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35" w:type="dxa"/>
            <w:gridSpan w:val="6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0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gridSpan w:val="8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ind w:right="-125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6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994" w:type="dxa"/>
            <w:gridSpan w:val="1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3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671A53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1A53" w:rsidRPr="000125F2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4</w:t>
            </w:r>
          </w:p>
        </w:tc>
        <w:tc>
          <w:tcPr>
            <w:tcW w:w="2191" w:type="dxa"/>
            <w:gridSpan w:val="4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0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gridSpan w:val="6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1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35" w:type="dxa"/>
            <w:gridSpan w:val="6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0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gridSpan w:val="8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ind w:right="-125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6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994" w:type="dxa"/>
            <w:gridSpan w:val="1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3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671A53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71A53" w:rsidRPr="000125F2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5</w:t>
            </w:r>
          </w:p>
        </w:tc>
        <w:tc>
          <w:tcPr>
            <w:tcW w:w="2191" w:type="dxa"/>
            <w:gridSpan w:val="4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0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058" w:type="dxa"/>
            <w:gridSpan w:val="6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1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35" w:type="dxa"/>
            <w:gridSpan w:val="6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0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772" w:type="dxa"/>
            <w:gridSpan w:val="8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ind w:right="-125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26"/>
                  <w:enabled/>
                  <w:calcOnExit w:val="0"/>
                  <w:textInput>
                    <w:maxLength w:val="12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994" w:type="dxa"/>
            <w:gridSpan w:val="13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A53" w:rsidRPr="009F045F" w:rsidRDefault="00671A53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32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671A53" w:rsidRPr="009F045F" w:rsidRDefault="00671A53">
            <w:pPr>
              <w:jc w:val="left"/>
              <w:rPr>
                <w:rFonts w:ascii="Segoe UI" w:hAnsi="Segoe UI" w:cs="Segoe UI"/>
              </w:rPr>
            </w:pPr>
          </w:p>
        </w:tc>
      </w:tr>
      <w:tr w:rsidR="00F53A8F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</w:tc>
      </w:tr>
      <w:tr w:rsidR="001839C0" w:rsidRPr="009F045F" w:rsidTr="00FA28A4">
        <w:tc>
          <w:tcPr>
            <w:tcW w:w="3369" w:type="dxa"/>
            <w:gridSpan w:val="9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91A67" w:rsidRPr="009F045F" w:rsidRDefault="00723F21" w:rsidP="000003D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  <w:r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b/>
                <w:bCs/>
                <w:sz w:val="12"/>
                <w:szCs w:val="18"/>
              </w:rPr>
            </w:r>
            <w:r w:rsidR="00537770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end"/>
            </w:r>
            <w:r w:rsidR="00891A67"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t xml:space="preserve"> </w:t>
            </w:r>
            <w:r w:rsidR="00891A67" w:rsidRPr="0033332E">
              <w:rPr>
                <w:rFonts w:ascii="Segoe UI" w:hAnsi="Segoe UI" w:cs="Segoe UI"/>
                <w:b/>
                <w:bCs/>
                <w:sz w:val="14"/>
                <w:szCs w:val="18"/>
              </w:rPr>
              <w:t>Wechsel von Messeinrichtungen</w:t>
            </w:r>
            <w:r w:rsidR="00891A67" w:rsidRPr="0033332E">
              <w:rPr>
                <w:rFonts w:ascii="Segoe UI" w:hAnsi="Segoe UI" w:cs="Segoe UI"/>
                <w:sz w:val="14"/>
                <w:szCs w:val="18"/>
              </w:rPr>
              <w:t xml:space="preserve"> </w:t>
            </w:r>
          </w:p>
        </w:tc>
        <w:tc>
          <w:tcPr>
            <w:tcW w:w="354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723F21" w:rsidP="000003D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  <w:r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b/>
                <w:bCs/>
                <w:sz w:val="12"/>
                <w:szCs w:val="18"/>
              </w:rPr>
            </w:r>
            <w:r w:rsidR="00537770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end"/>
            </w:r>
            <w:r w:rsidR="00891A67"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t xml:space="preserve"> </w:t>
            </w:r>
            <w:r w:rsidR="00891A67" w:rsidRPr="0033332E">
              <w:rPr>
                <w:rFonts w:ascii="Segoe UI" w:hAnsi="Segoe UI" w:cs="Segoe UI"/>
                <w:b/>
                <w:bCs/>
                <w:sz w:val="14"/>
                <w:szCs w:val="18"/>
              </w:rPr>
              <w:t>Verlegung der Messeinrichtungen</w:t>
            </w:r>
          </w:p>
        </w:tc>
        <w:tc>
          <w:tcPr>
            <w:tcW w:w="3882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891A67" w:rsidRPr="009F045F" w:rsidRDefault="00723F21" w:rsidP="000003D5">
            <w:pPr>
              <w:spacing w:before="40"/>
              <w:rPr>
                <w:rFonts w:ascii="Segoe UI" w:hAnsi="Segoe UI" w:cs="Segoe UI"/>
                <w:sz w:val="18"/>
                <w:szCs w:val="18"/>
              </w:rPr>
            </w:pPr>
            <w:r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b/>
                <w:bCs/>
                <w:sz w:val="12"/>
                <w:szCs w:val="18"/>
              </w:rPr>
            </w:r>
            <w:r w:rsidR="00537770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separate"/>
            </w:r>
            <w:r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fldChar w:fldCharType="end"/>
            </w:r>
            <w:r w:rsidR="00891A67" w:rsidRPr="0033332E">
              <w:rPr>
                <w:rFonts w:ascii="Segoe UI" w:hAnsi="Segoe UI" w:cs="Segoe UI"/>
                <w:b/>
                <w:bCs/>
                <w:sz w:val="12"/>
                <w:szCs w:val="18"/>
              </w:rPr>
              <w:t xml:space="preserve"> </w:t>
            </w:r>
            <w:r w:rsidR="00891A67" w:rsidRPr="0033332E">
              <w:rPr>
                <w:rFonts w:ascii="Segoe UI" w:hAnsi="Segoe UI" w:cs="Segoe UI"/>
                <w:b/>
                <w:bCs/>
                <w:sz w:val="14"/>
                <w:szCs w:val="18"/>
              </w:rPr>
              <w:t>Ausbau der Messeinrichtungen</w:t>
            </w:r>
          </w:p>
        </w:tc>
      </w:tr>
      <w:tr w:rsidR="00122788" w:rsidRPr="009F045F" w:rsidTr="00FA28A4">
        <w:trPr>
          <w:trHeight w:val="316"/>
        </w:trPr>
        <w:tc>
          <w:tcPr>
            <w:tcW w:w="241" w:type="dxa"/>
            <w:vMerge w:val="restart"/>
            <w:tcBorders>
              <w:top w:val="nil"/>
              <w:left w:val="single" w:sz="12" w:space="0" w:color="auto"/>
            </w:tcBorders>
          </w:tcPr>
          <w:p w:rsidR="00122788" w:rsidRPr="009F045F" w:rsidRDefault="00122788" w:rsidP="00880035">
            <w:pPr>
              <w:spacing w:before="20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vMerge w:val="restart"/>
            <w:shd w:val="clear" w:color="auto" w:fill="auto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3226" w:type="dxa"/>
            <w:gridSpan w:val="9"/>
            <w:vMerge w:val="restart"/>
            <w:tcBorders>
              <w:right w:val="double" w:sz="4" w:space="0" w:color="auto"/>
            </w:tcBorders>
            <w:shd w:val="clear" w:color="auto" w:fill="auto"/>
          </w:tcPr>
          <w:p w:rsidR="00122788" w:rsidRPr="0033332E" w:rsidRDefault="00122788" w:rsidP="00880035">
            <w:pPr>
              <w:spacing w:before="20"/>
              <w:jc w:val="center"/>
              <w:rPr>
                <w:rFonts w:ascii="Segoe UI" w:hAnsi="Segoe UI" w:cs="Segoe UI"/>
                <w:sz w:val="10"/>
                <w:szCs w:val="12"/>
              </w:rPr>
            </w:pP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t>Zählpunktbezeichnung/</w:t>
            </w: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br/>
              <w:t>Eigentumsnummer (Zählernummer)</w:t>
            </w:r>
          </w:p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929" w:type="dxa"/>
            <w:gridSpan w:val="6"/>
            <w:tcBorders>
              <w:left w:val="double" w:sz="4" w:space="0" w:color="auto"/>
              <w:bottom w:val="nil"/>
            </w:tcBorders>
          </w:tcPr>
          <w:p w:rsidR="00122788" w:rsidRPr="0033332E" w:rsidRDefault="00122788" w:rsidP="00880035">
            <w:pPr>
              <w:spacing w:before="20"/>
              <w:ind w:left="-105" w:right="-113"/>
              <w:jc w:val="center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t>Art der</w:t>
            </w: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br/>
              <w:t>Mess-einrichtung</w:t>
            </w:r>
          </w:p>
        </w:tc>
        <w:tc>
          <w:tcPr>
            <w:tcW w:w="976" w:type="dxa"/>
            <w:gridSpan w:val="6"/>
            <w:tcBorders>
              <w:bottom w:val="nil"/>
              <w:right w:val="double" w:sz="4" w:space="0" w:color="auto"/>
            </w:tcBorders>
          </w:tcPr>
          <w:p w:rsidR="00122788" w:rsidRPr="0033332E" w:rsidRDefault="00122788" w:rsidP="00880035">
            <w:pPr>
              <w:spacing w:before="20"/>
              <w:ind w:left="-102"/>
              <w:jc w:val="center"/>
              <w:rPr>
                <w:rFonts w:ascii="Segoe UI" w:hAnsi="Segoe UI" w:cs="Segoe UI"/>
                <w:sz w:val="14"/>
                <w:szCs w:val="12"/>
              </w:rPr>
            </w:pP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t>Wechsel gegen</w:t>
            </w:r>
          </w:p>
        </w:tc>
        <w:tc>
          <w:tcPr>
            <w:tcW w:w="2126" w:type="dxa"/>
            <w:gridSpan w:val="11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122788" w:rsidRPr="00A57313" w:rsidRDefault="00122788" w:rsidP="00880035">
            <w:pPr>
              <w:spacing w:before="20"/>
              <w:ind w:left="57" w:hanging="12"/>
              <w:jc w:val="center"/>
              <w:rPr>
                <w:rFonts w:ascii="Segoe UI" w:hAnsi="Segoe UI" w:cs="Segoe UI"/>
                <w:sz w:val="12"/>
                <w:szCs w:val="10"/>
              </w:rPr>
            </w:pP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t xml:space="preserve">Überstromschutzeinrichtung </w:t>
            </w: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br/>
              <w:t>Zählerplatz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br/>
            </w:r>
            <w:r w:rsidRPr="00A57313">
              <w:rPr>
                <w:rFonts w:ascii="Segoe UI" w:hAnsi="Segoe UI" w:cs="Segoe UI"/>
                <w:sz w:val="12"/>
                <w:szCs w:val="10"/>
              </w:rPr>
              <w:t>(Bauform u. Nennstrom entsprechend TAB)</w:t>
            </w:r>
          </w:p>
          <w:p w:rsidR="00122788" w:rsidRPr="009F045F" w:rsidRDefault="00122788" w:rsidP="00880035">
            <w:pPr>
              <w:jc w:val="center"/>
              <w:rPr>
                <w:rFonts w:ascii="Segoe UI" w:hAnsi="Segoe UI" w:cs="Segoe UI"/>
                <w:b/>
                <w:bCs/>
                <w:sz w:val="10"/>
                <w:szCs w:val="10"/>
              </w:rPr>
            </w:pPr>
            <w:r w:rsidRPr="00A57313">
              <w:rPr>
                <w:rFonts w:ascii="Segoe UI" w:hAnsi="Segoe UI" w:cs="Segoe UI"/>
                <w:sz w:val="12"/>
                <w:szCs w:val="10"/>
              </w:rPr>
              <w:t>[A]</w:t>
            </w:r>
          </w:p>
        </w:tc>
        <w:tc>
          <w:tcPr>
            <w:tcW w:w="2693" w:type="dxa"/>
            <w:gridSpan w:val="5"/>
            <w:vMerge w:val="restart"/>
            <w:tcBorders>
              <w:left w:val="double" w:sz="4" w:space="0" w:color="auto"/>
            </w:tcBorders>
          </w:tcPr>
          <w:p w:rsidR="00122788" w:rsidRPr="009F045F" w:rsidRDefault="00122788" w:rsidP="001A53A0">
            <w:pPr>
              <w:spacing w:before="20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33332E">
              <w:rPr>
                <w:rFonts w:ascii="Segoe UI" w:hAnsi="Segoe UI" w:cs="Segoe UI"/>
                <w:b/>
                <w:bCs/>
                <w:sz w:val="14"/>
                <w:szCs w:val="16"/>
              </w:rPr>
              <w:t>Bemerkung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br/>
            </w:r>
            <w:r w:rsidRPr="00A57313">
              <w:rPr>
                <w:rFonts w:ascii="Segoe UI" w:hAnsi="Segoe UI" w:cs="Segoe UI"/>
                <w:bCs/>
                <w:sz w:val="12"/>
                <w:szCs w:val="14"/>
              </w:rPr>
              <w:t xml:space="preserve">(z. B. Name des </w:t>
            </w:r>
            <w:r w:rsidRPr="00A57313">
              <w:rPr>
                <w:rFonts w:ascii="Segoe UI" w:hAnsi="Segoe UI" w:cs="Segoe UI"/>
                <w:bCs/>
                <w:sz w:val="12"/>
                <w:szCs w:val="14"/>
              </w:rPr>
              <w:br/>
              <w:t>Anschlussnutzers)</w:t>
            </w: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:rsidR="00122788" w:rsidRPr="009F045F" w:rsidRDefault="00122788" w:rsidP="00880035">
            <w:pPr>
              <w:spacing w:before="20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</w:tr>
      <w:tr w:rsidR="00122788" w:rsidRPr="009F045F" w:rsidTr="00FA28A4">
        <w:trPr>
          <w:trHeight w:val="305"/>
        </w:trPr>
        <w:tc>
          <w:tcPr>
            <w:tcW w:w="241" w:type="dxa"/>
            <w:vMerge/>
            <w:tcBorders>
              <w:left w:val="single" w:sz="12" w:space="0" w:color="auto"/>
              <w:bottom w:val="nil"/>
            </w:tcBorders>
          </w:tcPr>
          <w:p w:rsidR="00122788" w:rsidRPr="009F045F" w:rsidRDefault="00122788" w:rsidP="00880035">
            <w:pPr>
              <w:spacing w:before="20"/>
              <w:jc w:val="center"/>
              <w:rPr>
                <w:rFonts w:ascii="Segoe UI" w:hAnsi="Segoe UI" w:cs="Segoe UI"/>
                <w:noProof/>
                <w:sz w:val="16"/>
                <w:szCs w:val="16"/>
              </w:rPr>
            </w:pPr>
          </w:p>
        </w:tc>
        <w:tc>
          <w:tcPr>
            <w:tcW w:w="265" w:type="dxa"/>
            <w:gridSpan w:val="2"/>
            <w:vMerge/>
            <w:shd w:val="clear" w:color="auto" w:fill="auto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3226" w:type="dxa"/>
            <w:gridSpan w:val="9"/>
            <w:vMerge/>
            <w:tcBorders>
              <w:right w:val="double" w:sz="4" w:space="0" w:color="auto"/>
            </w:tcBorders>
            <w:shd w:val="clear" w:color="auto" w:fill="auto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905" w:type="dxa"/>
            <w:gridSpan w:val="12"/>
            <w:vMerge w:val="restart"/>
            <w:tcBorders>
              <w:top w:val="nil"/>
              <w:left w:val="double" w:sz="4" w:space="0" w:color="auto"/>
              <w:right w:val="double" w:sz="4" w:space="0" w:color="auto"/>
            </w:tcBorders>
          </w:tcPr>
          <w:p w:rsidR="00122788" w:rsidRPr="009F045F" w:rsidRDefault="00122788" w:rsidP="00AB3531">
            <w:pPr>
              <w:spacing w:before="20"/>
              <w:ind w:left="-78" w:right="-90" w:hanging="9"/>
              <w:jc w:val="center"/>
              <w:rPr>
                <w:rFonts w:ascii="Segoe UI" w:hAnsi="Segoe UI" w:cs="Segoe UI"/>
                <w:b/>
                <w:bCs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 xml:space="preserve">WS; DS; ZDS; ZRZ; 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br/>
              <w:t xml:space="preserve">MAX, LZ; W; TSG </w:t>
            </w:r>
            <w:r w:rsidRPr="009F045F">
              <w:rPr>
                <w:rFonts w:ascii="Segoe UI" w:hAnsi="Segoe UI" w:cs="Segoe UI"/>
                <w:sz w:val="10"/>
                <w:szCs w:val="10"/>
              </w:rPr>
              <w:br/>
              <w:t>Erläuterung der Abkürzungen siehe Einbau Messeinrichtung</w:t>
            </w:r>
          </w:p>
        </w:tc>
        <w:tc>
          <w:tcPr>
            <w:tcW w:w="2126" w:type="dxa"/>
            <w:gridSpan w:val="11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:rsidR="00122788" w:rsidRPr="009F045F" w:rsidRDefault="00122788" w:rsidP="00880035">
            <w:pPr>
              <w:spacing w:before="2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vMerge/>
            <w:tcBorders>
              <w:left w:val="double" w:sz="4" w:space="0" w:color="auto"/>
              <w:bottom w:val="nil"/>
            </w:tcBorders>
          </w:tcPr>
          <w:p w:rsidR="00122788" w:rsidRPr="009F045F" w:rsidRDefault="00122788" w:rsidP="00880035">
            <w:pPr>
              <w:spacing w:before="2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:rsidR="00122788" w:rsidRPr="009F045F" w:rsidRDefault="00122788" w:rsidP="00880035">
            <w:pPr>
              <w:spacing w:before="20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</w:tr>
      <w:tr w:rsidR="00122788" w:rsidRPr="009F045F" w:rsidTr="00FA28A4">
        <w:trPr>
          <w:trHeight w:val="70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122788" w:rsidRPr="009F045F" w:rsidRDefault="00122788" w:rsidP="00880035">
            <w:pPr>
              <w:jc w:val="center"/>
              <w:rPr>
                <w:rFonts w:ascii="Segoe UI" w:hAnsi="Segoe UI" w:cs="Segoe UI"/>
                <w:b/>
                <w:bCs/>
                <w:sz w:val="13"/>
                <w:szCs w:val="13"/>
              </w:rPr>
            </w:pPr>
          </w:p>
        </w:tc>
        <w:tc>
          <w:tcPr>
            <w:tcW w:w="265" w:type="dxa"/>
            <w:gridSpan w:val="2"/>
            <w:vMerge/>
            <w:tcBorders>
              <w:bottom w:val="double" w:sz="4" w:space="0" w:color="auto"/>
            </w:tcBorders>
            <w:shd w:val="clear" w:color="auto" w:fill="auto"/>
          </w:tcPr>
          <w:p w:rsidR="00122788" w:rsidRPr="009F045F" w:rsidRDefault="00122788" w:rsidP="00880035">
            <w:pPr>
              <w:jc w:val="left"/>
              <w:rPr>
                <w:rFonts w:ascii="Segoe UI" w:hAnsi="Segoe UI" w:cs="Segoe UI"/>
                <w:b/>
                <w:bCs/>
                <w:sz w:val="13"/>
                <w:szCs w:val="13"/>
              </w:rPr>
            </w:pPr>
          </w:p>
        </w:tc>
        <w:tc>
          <w:tcPr>
            <w:tcW w:w="3226" w:type="dxa"/>
            <w:gridSpan w:val="9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122788" w:rsidRPr="009F045F" w:rsidRDefault="00122788" w:rsidP="00880035">
            <w:pPr>
              <w:jc w:val="left"/>
              <w:rPr>
                <w:rFonts w:ascii="Segoe UI" w:hAnsi="Segoe UI" w:cs="Segoe UI"/>
                <w:b/>
                <w:bCs/>
                <w:sz w:val="13"/>
                <w:szCs w:val="13"/>
              </w:rPr>
            </w:pPr>
          </w:p>
        </w:tc>
        <w:tc>
          <w:tcPr>
            <w:tcW w:w="1905" w:type="dxa"/>
            <w:gridSpan w:val="12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22788" w:rsidRPr="009F045F" w:rsidRDefault="00122788" w:rsidP="00880035">
            <w:pPr>
              <w:jc w:val="left"/>
              <w:rPr>
                <w:rFonts w:ascii="Segoe UI" w:hAnsi="Segoe UI" w:cs="Segoe UI"/>
                <w:b/>
                <w:bCs/>
                <w:sz w:val="13"/>
                <w:szCs w:val="13"/>
              </w:rPr>
            </w:pPr>
          </w:p>
        </w:tc>
        <w:tc>
          <w:tcPr>
            <w:tcW w:w="992" w:type="dxa"/>
            <w:gridSpan w:val="5"/>
            <w:tcBorders>
              <w:top w:val="nil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0003D5">
            <w:pPr>
              <w:jc w:val="center"/>
              <w:rPr>
                <w:rFonts w:ascii="Segoe UI" w:hAnsi="Segoe UI" w:cs="Segoe UI"/>
                <w:sz w:val="13"/>
                <w:szCs w:val="13"/>
              </w:rPr>
            </w:pPr>
            <w:r w:rsidRPr="009F045F">
              <w:rPr>
                <w:rFonts w:ascii="Segoe UI" w:hAnsi="Segoe UI" w:cs="Segoe UI"/>
                <w:sz w:val="13"/>
                <w:szCs w:val="13"/>
              </w:rPr>
              <w:t>bisher</w:t>
            </w:r>
          </w:p>
        </w:tc>
        <w:tc>
          <w:tcPr>
            <w:tcW w:w="1134" w:type="dxa"/>
            <w:gridSpan w:val="6"/>
            <w:tcBorders>
              <w:top w:val="nil"/>
              <w:bottom w:val="double" w:sz="4" w:space="0" w:color="auto"/>
              <w:right w:val="double" w:sz="4" w:space="0" w:color="auto"/>
            </w:tcBorders>
            <w:vAlign w:val="center"/>
          </w:tcPr>
          <w:p w:rsidR="00122788" w:rsidRPr="009F045F" w:rsidRDefault="00122788" w:rsidP="000003D5">
            <w:pPr>
              <w:jc w:val="center"/>
              <w:rPr>
                <w:rFonts w:ascii="Segoe UI" w:hAnsi="Segoe UI" w:cs="Segoe UI"/>
                <w:sz w:val="13"/>
                <w:szCs w:val="13"/>
              </w:rPr>
            </w:pPr>
            <w:r w:rsidRPr="009F045F">
              <w:rPr>
                <w:rFonts w:ascii="Segoe UI" w:hAnsi="Segoe UI" w:cs="Segoe UI"/>
                <w:sz w:val="13"/>
                <w:szCs w:val="13"/>
              </w:rPr>
              <w:t>neu</w:t>
            </w:r>
          </w:p>
        </w:tc>
        <w:tc>
          <w:tcPr>
            <w:tcW w:w="2693" w:type="dxa"/>
            <w:gridSpan w:val="5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:rsidR="00122788" w:rsidRPr="009F045F" w:rsidRDefault="00122788" w:rsidP="00880035">
            <w:pPr>
              <w:jc w:val="left"/>
              <w:rPr>
                <w:rFonts w:ascii="Segoe UI" w:hAnsi="Segoe UI" w:cs="Segoe UI"/>
                <w:b/>
                <w:bCs/>
                <w:sz w:val="13"/>
                <w:szCs w:val="13"/>
              </w:rPr>
            </w:pP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:rsidR="00122788" w:rsidRPr="009F045F" w:rsidRDefault="00122788" w:rsidP="00880035">
            <w:pPr>
              <w:jc w:val="center"/>
              <w:rPr>
                <w:rFonts w:ascii="Segoe UI" w:hAnsi="Segoe UI" w:cs="Segoe UI"/>
                <w:b/>
                <w:bCs/>
                <w:sz w:val="13"/>
                <w:szCs w:val="13"/>
              </w:rPr>
            </w:pPr>
          </w:p>
        </w:tc>
      </w:tr>
      <w:tr w:rsidR="00122788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122788" w:rsidRPr="000125F2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1</w:t>
            </w:r>
          </w:p>
        </w:tc>
        <w:tc>
          <w:tcPr>
            <w:tcW w:w="3226" w:type="dxa"/>
            <w:gridSpan w:val="9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4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29" w:type="dxa"/>
            <w:gridSpan w:val="6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459" w:hanging="459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3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76" w:type="dxa"/>
            <w:gridSpan w:val="6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5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ind w:left="-87" w:right="-114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53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6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101" w:right="-114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5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45" w:right="-7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6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</w:tr>
      <w:tr w:rsidR="00122788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shd w:val="clear" w:color="auto" w:fill="auto"/>
            <w:vAlign w:val="center"/>
          </w:tcPr>
          <w:p w:rsidR="00122788" w:rsidRPr="000125F2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2</w:t>
            </w:r>
          </w:p>
        </w:tc>
        <w:tc>
          <w:tcPr>
            <w:tcW w:w="3226" w:type="dxa"/>
            <w:gridSpan w:val="9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4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29" w:type="dxa"/>
            <w:gridSpan w:val="6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459" w:hanging="459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76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5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ind w:left="-87"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53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101"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5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45" w:right="-70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6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</w:tr>
      <w:tr w:rsidR="00122788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shd w:val="clear" w:color="auto" w:fill="auto"/>
            <w:vAlign w:val="center"/>
          </w:tcPr>
          <w:p w:rsidR="00122788" w:rsidRPr="000125F2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3</w:t>
            </w:r>
          </w:p>
        </w:tc>
        <w:tc>
          <w:tcPr>
            <w:tcW w:w="3226" w:type="dxa"/>
            <w:gridSpan w:val="9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4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29" w:type="dxa"/>
            <w:gridSpan w:val="6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459" w:hanging="459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76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5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ind w:left="-87" w:right="-114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101" w:right="-114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5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45" w:right="-7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</w:tr>
      <w:tr w:rsidR="00122788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shd w:val="clear" w:color="auto" w:fill="auto"/>
            <w:vAlign w:val="center"/>
          </w:tcPr>
          <w:p w:rsidR="00122788" w:rsidRPr="000125F2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4</w:t>
            </w:r>
          </w:p>
        </w:tc>
        <w:tc>
          <w:tcPr>
            <w:tcW w:w="3226" w:type="dxa"/>
            <w:gridSpan w:val="9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4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29" w:type="dxa"/>
            <w:gridSpan w:val="6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459" w:hanging="459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76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5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ind w:left="-87"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53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101"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5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45" w:right="-70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6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</w:tr>
      <w:tr w:rsidR="00122788" w:rsidRPr="009F045F" w:rsidTr="000125F2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265" w:type="dxa"/>
            <w:gridSpan w:val="2"/>
            <w:shd w:val="clear" w:color="auto" w:fill="auto"/>
            <w:vAlign w:val="center"/>
          </w:tcPr>
          <w:p w:rsidR="00122788" w:rsidRPr="000125F2" w:rsidRDefault="00122788" w:rsidP="00880035">
            <w:pPr>
              <w:spacing w:before="40"/>
              <w:jc w:val="left"/>
              <w:rPr>
                <w:rFonts w:ascii="Segoe UI" w:hAnsi="Segoe UI" w:cs="Segoe UI"/>
                <w:b/>
                <w:bCs/>
                <w:sz w:val="14"/>
                <w:szCs w:val="16"/>
              </w:rPr>
            </w:pPr>
            <w:r w:rsidRPr="000125F2">
              <w:rPr>
                <w:rFonts w:ascii="Segoe UI" w:hAnsi="Segoe UI" w:cs="Segoe UI"/>
                <w:b/>
                <w:bCs/>
                <w:sz w:val="14"/>
                <w:szCs w:val="16"/>
              </w:rPr>
              <w:t>5</w:t>
            </w:r>
          </w:p>
        </w:tc>
        <w:tc>
          <w:tcPr>
            <w:tcW w:w="3226" w:type="dxa"/>
            <w:gridSpan w:val="9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4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29" w:type="dxa"/>
            <w:gridSpan w:val="6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459" w:hanging="459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76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48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gridSpan w:val="5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122788" w:rsidRPr="009F045F" w:rsidRDefault="00122788" w:rsidP="00880035">
            <w:pPr>
              <w:spacing w:before="40"/>
              <w:ind w:left="-87"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53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6"/>
            <w:tcBorders>
              <w:righ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101" w:right="-114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7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693" w:type="dxa"/>
            <w:gridSpan w:val="5"/>
            <w:tcBorders>
              <w:left w:val="double" w:sz="4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ind w:left="-45" w:right="-70"/>
              <w:jc w:val="left"/>
              <w:rPr>
                <w:rFonts w:ascii="Segoe UI" w:hAnsi="Segoe UI" w:cs="Segoe UI"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begin">
                <w:ffData>
                  <w:name w:val="Text16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separate"/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40" w:type="dxa"/>
            <w:gridSpan w:val="2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122788" w:rsidRPr="009F045F" w:rsidRDefault="00122788" w:rsidP="00880035">
            <w:pPr>
              <w:spacing w:before="40"/>
              <w:jc w:val="left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</w:tr>
      <w:tr w:rsidR="004B603D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</w:tc>
      </w:tr>
      <w:tr w:rsidR="00C74F61" w:rsidRPr="009F045F" w:rsidTr="00FA28A4">
        <w:trPr>
          <w:trHeight w:val="50"/>
        </w:trPr>
        <w:tc>
          <w:tcPr>
            <w:tcW w:w="6403" w:type="dxa"/>
            <w:gridSpan w:val="26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:rsidR="00891A67" w:rsidRPr="009F045F" w:rsidRDefault="003675B3" w:rsidP="00AB3531">
            <w:pPr>
              <w:spacing w:before="30"/>
              <w:rPr>
                <w:rFonts w:ascii="Segoe UI" w:hAnsi="Segoe UI" w:cs="Segoe UI"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5C42740F" wp14:editId="7C6B3950">
                      <wp:simplePos x="0" y="0"/>
                      <wp:positionH relativeFrom="column">
                        <wp:posOffset>-280670</wp:posOffset>
                      </wp:positionH>
                      <wp:positionV relativeFrom="paragraph">
                        <wp:posOffset>24765</wp:posOffset>
                      </wp:positionV>
                      <wp:extent cx="144145" cy="144145"/>
                      <wp:effectExtent l="5080" t="5715" r="12700" b="12065"/>
                      <wp:wrapNone/>
                      <wp:docPr id="4" name="Oval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891A67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42740F" id="Oval 47" o:spid="_x0000_s1033" style="position:absolute;left:0;text-align:left;margin-left:-22.1pt;margin-top:1.95pt;width:11.35pt;height:11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" o:allowincell="f" fillcolor="black">
                      <v:textbox inset="0,0,0,0">
                        <w:txbxContent>
                          <w:p w:rsidR="00FA219A" w:rsidRPr="000F7058" w:rsidRDefault="00FA219A" w:rsidP="00891A67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91A67" w:rsidRPr="009F045F">
              <w:rPr>
                <w:rFonts w:ascii="Segoe UI" w:hAnsi="Segoe UI" w:cs="Segoe UI"/>
                <w:b/>
                <w:bCs/>
                <w:sz w:val="18"/>
                <w:szCs w:val="18"/>
              </w:rPr>
              <w:t>Anbringungsort der Messeinrichtung</w:t>
            </w:r>
            <w:r w:rsidR="00891A67" w:rsidRPr="009F045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  <w:tc>
          <w:tcPr>
            <w:tcW w:w="4393" w:type="dxa"/>
            <w:gridSpan w:val="16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891A67" w:rsidRPr="009F045F" w:rsidRDefault="00891A67" w:rsidP="00303012">
            <w:pPr>
              <w:spacing w:before="40"/>
              <w:rPr>
                <w:rFonts w:ascii="Segoe UI" w:hAnsi="Segoe UI" w:cs="Segoe UI"/>
                <w:b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b/>
                <w:sz w:val="18"/>
                <w:szCs w:val="18"/>
              </w:rPr>
              <w:t xml:space="preserve">Angabe zum Zählerplatz </w:t>
            </w:r>
          </w:p>
        </w:tc>
      </w:tr>
      <w:tr w:rsidR="006974CD" w:rsidRPr="009F045F" w:rsidTr="00FA28A4">
        <w:trPr>
          <w:trHeight w:hRule="exact" w:val="198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91A67" w:rsidRPr="009F045F" w:rsidRDefault="00891A67" w:rsidP="00880035">
            <w:pPr>
              <w:ind w:left="175"/>
              <w:rPr>
                <w:rFonts w:ascii="Segoe UI" w:hAnsi="Segoe UI" w:cs="Segoe UI"/>
                <w:sz w:val="18"/>
                <w:szCs w:val="18"/>
              </w:rPr>
            </w:pPr>
            <w:r w:rsidRPr="009F045F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bookmarkStart w:id="19" w:name="Text192"/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723F21" w:rsidP="00880035">
            <w:pPr>
              <w:ind w:left="-83" w:right="-50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10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ind w:left="-66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t>Zählersäule</w:t>
            </w:r>
          </w:p>
        </w:tc>
        <w:tc>
          <w:tcPr>
            <w:tcW w:w="2388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723F21" w:rsidP="00880035">
            <w:pPr>
              <w:ind w:left="-66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HA-Raum nach DIN 18012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723F21" w:rsidP="00880035">
            <w:pPr>
              <w:ind w:left="-51" w:right="-96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</w:t>
            </w:r>
          </w:p>
        </w:tc>
        <w:tc>
          <w:tcPr>
            <w:tcW w:w="1894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891A67" w:rsidRPr="009F045F" w:rsidRDefault="00723F21" w:rsidP="00880035">
            <w:pPr>
              <w:ind w:left="-62" w:right="-158"/>
              <w:jc w:val="left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begin">
                <w:ffData>
                  <w:name w:val="Text190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</w:r>
            <w:r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2"/>
                <w:szCs w:val="12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2"/>
                <w:szCs w:val="12"/>
              </w:rPr>
              <w:fldChar w:fldCharType="end"/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ind w:left="34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4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1A67" w:rsidRPr="009F045F" w:rsidRDefault="00723F21" w:rsidP="00880035">
            <w:pPr>
              <w:ind w:left="96" w:right="-119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147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1A67" w:rsidRPr="009F045F" w:rsidRDefault="00891A67" w:rsidP="007F5EC3">
            <w:pPr>
              <w:ind w:left="-38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t xml:space="preserve">nach DIN </w:t>
            </w:r>
            <w:r w:rsidR="007F5EC3">
              <w:rPr>
                <w:rFonts w:ascii="Segoe UI" w:hAnsi="Segoe UI" w:cs="Segoe UI"/>
                <w:sz w:val="12"/>
                <w:szCs w:val="12"/>
              </w:rPr>
              <w:t>VDE 0603-1</w:t>
            </w:r>
            <w:r w:rsidRPr="009F045F">
              <w:rPr>
                <w:rFonts w:ascii="Segoe UI" w:hAnsi="Segoe UI" w:cs="Segoe UI"/>
                <w:sz w:val="12"/>
                <w:szCs w:val="12"/>
              </w:rPr>
              <w:t xml:space="preserve"> 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91A67" w:rsidRPr="009F045F" w:rsidRDefault="00723F21" w:rsidP="00880035">
            <w:pPr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A2185" w:rsidRPr="009F045F">
              <w:rPr>
                <w:rFonts w:ascii="Segoe UI" w:hAnsi="Segoe UI" w:cs="Segoe UI"/>
                <w:sz w:val="12"/>
                <w:szCs w:val="12"/>
              </w:rPr>
              <w:instrText xml:space="preserve"> FORMCHECKBOX </w:instrText>
            </w:r>
            <w:r w:rsidR="00537770">
              <w:rPr>
                <w:rFonts w:ascii="Segoe UI" w:hAnsi="Segoe UI" w:cs="Segoe UI"/>
                <w:sz w:val="12"/>
                <w:szCs w:val="12"/>
              </w:rPr>
            </w:r>
            <w:r w:rsidR="00537770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</w:p>
        </w:tc>
        <w:tc>
          <w:tcPr>
            <w:tcW w:w="18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91A67" w:rsidRPr="009F045F" w:rsidRDefault="00723F21" w:rsidP="00880035">
            <w:pPr>
              <w:ind w:left="-30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sz w:val="12"/>
                <w:szCs w:val="12"/>
              </w:rPr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="00891A67" w:rsidRPr="009F045F">
              <w:rPr>
                <w:rFonts w:ascii="Segoe UI" w:hAnsi="Segoe UI" w:cs="Segoe UI"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noProof/>
                <w:sz w:val="12"/>
                <w:szCs w:val="12"/>
              </w:rPr>
              <w:t> </w:t>
            </w:r>
            <w:r w:rsidR="00891A67" w:rsidRPr="009F045F">
              <w:rPr>
                <w:rFonts w:ascii="Segoe UI" w:hAnsi="Segoe UI" w:cs="Segoe UI"/>
                <w:noProof/>
                <w:sz w:val="12"/>
                <w:szCs w:val="12"/>
              </w:rPr>
              <w:t> </w:t>
            </w:r>
            <w:r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bookmarkEnd w:id="19"/>
          </w:p>
        </w:tc>
        <w:tc>
          <w:tcPr>
            <w:tcW w:w="32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ind w:left="318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C74F61" w:rsidRPr="009F045F" w:rsidTr="00FA28A4">
        <w:trPr>
          <w:trHeight w:val="47"/>
        </w:trPr>
        <w:tc>
          <w:tcPr>
            <w:tcW w:w="6403" w:type="dxa"/>
            <w:gridSpan w:val="26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  <w:tc>
          <w:tcPr>
            <w:tcW w:w="4393" w:type="dxa"/>
            <w:gridSpan w:val="16"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F53A8F" w:rsidRPr="009F045F" w:rsidTr="00FA28A4">
        <w:tc>
          <w:tcPr>
            <w:tcW w:w="10796" w:type="dxa"/>
            <w:gridSpan w:val="4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891A67" w:rsidRPr="009F045F" w:rsidRDefault="003675B3" w:rsidP="00C419E9">
            <w:pPr>
              <w:spacing w:before="20" w:line="160" w:lineRule="exact"/>
              <w:ind w:right="-96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3882B869" wp14:editId="09E961D9">
                      <wp:simplePos x="0" y="0"/>
                      <wp:positionH relativeFrom="column">
                        <wp:posOffset>-280670</wp:posOffset>
                      </wp:positionH>
                      <wp:positionV relativeFrom="paragraph">
                        <wp:posOffset>33655</wp:posOffset>
                      </wp:positionV>
                      <wp:extent cx="144145" cy="144145"/>
                      <wp:effectExtent l="5080" t="5080" r="12700" b="12700"/>
                      <wp:wrapNone/>
                      <wp:docPr id="3" name="Oval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891A67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82B869" id="Oval 49" o:spid="_x0000_s1034" style="position:absolute;margin-left:-22.1pt;margin-top:2.65pt;width:11.35pt;height:1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" o:allowincell="f" fillcolor="black">
                      <v:textbox inset="0,0,0,0">
                        <w:txbxContent>
                          <w:p w:rsidR="00FA219A" w:rsidRPr="000F7058" w:rsidRDefault="00FA219A" w:rsidP="00891A67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Für Anschlussnehmer, Anschlussnutzer und deren Beauftragte gelten für den Netzanschluss und die Anschlussnutzung zur Entnahme elektrischer Energie </w:t>
            </w:r>
            <w:r w:rsidR="00891A67" w:rsidRPr="009F045F">
              <w:rPr>
                <w:rFonts w:ascii="Segoe UI" w:hAnsi="Segoe UI" w:cs="Segoe UI"/>
                <w:iCs/>
                <w:sz w:val="12"/>
                <w:szCs w:val="12"/>
              </w:rPr>
              <w:t>im Niederspannungsnetz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die „Niederspannungsanschlussverordnung (NAV) und die Ergänzenden Bedingungen der </w:t>
            </w:r>
            <w:bookmarkStart w:id="20" w:name="KURZNAMEVNB_3"/>
            <w:bookmarkEnd w:id="20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SWR</w:t>
            </w:r>
            <w:r w:rsidR="005662FE">
              <w:rPr>
                <w:rFonts w:ascii="Segoe UI" w:hAnsi="Segoe UI" w:cs="Segoe UI"/>
                <w:sz w:val="12"/>
                <w:szCs w:val="12"/>
              </w:rPr>
              <w:t>C</w:t>
            </w:r>
            <w:r w:rsidR="00891A67" w:rsidRPr="009F045F">
              <w:rPr>
                <w:rFonts w:ascii="Segoe UI" w:hAnsi="Segoe UI" w:cs="Segoe UI"/>
                <w:bCs/>
                <w:iCs/>
                <w:sz w:val="12"/>
                <w:szCs w:val="12"/>
              </w:rPr>
              <w:t xml:space="preserve">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>zur NAV“.</w:t>
            </w:r>
            <w:r w:rsidR="00891A67" w:rsidRPr="009F045F">
              <w:rPr>
                <w:rFonts w:ascii="Segoe UI" w:hAnsi="Segoe UI" w:cs="Segoe UI"/>
                <w:bCs/>
                <w:sz w:val="12"/>
                <w:szCs w:val="12"/>
              </w:rPr>
              <w:t xml:space="preserve">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>Für Letztverbraucher</w:t>
            </w:r>
            <w:r w:rsidR="00F21560" w:rsidRPr="009F045F">
              <w:rPr>
                <w:rFonts w:ascii="Segoe UI" w:hAnsi="Segoe UI" w:cs="Segoe UI"/>
                <w:sz w:val="12"/>
                <w:szCs w:val="12"/>
              </w:rPr>
              <w:t>,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die nicht an das Niederspannungsnetz angeschlossen sind, gelten „Allgemeine Bedingungen der </w:t>
            </w:r>
            <w:bookmarkStart w:id="21" w:name="NAMEVNB_2"/>
            <w:bookmarkEnd w:id="21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Stadtwerke Reichenbach/Vogtland GmbH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(</w:t>
            </w:r>
            <w:bookmarkStart w:id="22" w:name="KURZNAMEVNB_4"/>
            <w:bookmarkEnd w:id="22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SWR</w:t>
            </w:r>
            <w:r w:rsidR="005662FE">
              <w:rPr>
                <w:rFonts w:ascii="Segoe UI" w:hAnsi="Segoe UI" w:cs="Segoe UI"/>
                <w:sz w:val="12"/>
                <w:szCs w:val="12"/>
              </w:rPr>
              <w:t>C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) zum Netzanschluss und dessen Nutzung für die Entnahme von Elektrizität (AB-NA)“. Für Anschlussnehmer und Anschlussnutzer mit </w:t>
            </w:r>
            <w:r w:rsidR="003717D2" w:rsidRPr="009F045F">
              <w:rPr>
                <w:rFonts w:ascii="Segoe UI" w:hAnsi="Segoe UI" w:cs="Segoe UI"/>
                <w:sz w:val="12"/>
                <w:szCs w:val="12"/>
              </w:rPr>
              <w:br/>
            </w:r>
            <w:r w:rsidR="00891A67" w:rsidRPr="009F045F">
              <w:rPr>
                <w:rFonts w:ascii="Segoe UI" w:hAnsi="Segoe UI" w:cs="Segoe UI"/>
                <w:iCs/>
                <w:sz w:val="12"/>
                <w:szCs w:val="12"/>
              </w:rPr>
              <w:t xml:space="preserve">Erzeugungsanlagen sowie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>deren Beauftragte gelten „</w:t>
            </w:r>
            <w:r w:rsidR="00891A67" w:rsidRPr="009F045F">
              <w:rPr>
                <w:rFonts w:ascii="Segoe UI" w:hAnsi="Segoe UI" w:cs="Segoe UI"/>
                <w:sz w:val="12"/>
                <w:szCs w:val="12"/>
                <w:cs/>
              </w:rPr>
              <w:t xml:space="preserve">Technische Mindestanforderungen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der </w:t>
            </w:r>
            <w:bookmarkStart w:id="23" w:name="NAMEVNB_3"/>
            <w:bookmarkEnd w:id="23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Stadtwerke Reichenbach/Vogtland GmbH (SWR</w:t>
            </w:r>
            <w:r w:rsidR="005662FE">
              <w:rPr>
                <w:rFonts w:ascii="Segoe UI" w:hAnsi="Segoe UI" w:cs="Segoe UI"/>
                <w:sz w:val="12"/>
                <w:szCs w:val="12"/>
              </w:rPr>
              <w:t>C</w:t>
            </w:r>
            <w:r w:rsidR="00C419E9" w:rsidRPr="009F045F">
              <w:rPr>
                <w:rFonts w:ascii="Segoe UI" w:hAnsi="Segoe UI" w:cs="Segoe UI"/>
                <w:sz w:val="12"/>
                <w:szCs w:val="12"/>
              </w:rPr>
              <w:t>)</w:t>
            </w:r>
            <w:r w:rsidR="00891A67" w:rsidRPr="009F045F">
              <w:rPr>
                <w:rFonts w:ascii="Segoe UI" w:hAnsi="Segoe UI" w:cs="Segoe UI"/>
                <w:sz w:val="12"/>
                <w:szCs w:val="12"/>
                <w:cs/>
              </w:rPr>
              <w:t xml:space="preserve"> zum Netzanschluss und dessen Nutzung (TMA)“ und „Allgemeine Bedingungen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der </w:t>
            </w:r>
            <w:bookmarkStart w:id="24" w:name="NAMEVNB_4"/>
            <w:bookmarkEnd w:id="24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Stadtwerke Reichenbach/Vogtland GmbH (SWR</w:t>
            </w:r>
            <w:r w:rsidR="005662FE">
              <w:rPr>
                <w:rFonts w:ascii="Segoe UI" w:hAnsi="Segoe UI" w:cs="Segoe UI"/>
                <w:sz w:val="12"/>
                <w:szCs w:val="12"/>
              </w:rPr>
              <w:t>C</w:t>
            </w:r>
            <w:r w:rsidR="00C419E9" w:rsidRPr="009F045F">
              <w:rPr>
                <w:rFonts w:ascii="Segoe UI" w:hAnsi="Segoe UI" w:cs="Segoe UI"/>
                <w:sz w:val="12"/>
                <w:szCs w:val="12"/>
              </w:rPr>
              <w:t>)</w:t>
            </w:r>
            <w:r w:rsidR="00891A67" w:rsidRPr="009F045F">
              <w:rPr>
                <w:rFonts w:ascii="Segoe UI" w:hAnsi="Segoe UI" w:cs="Segoe UI"/>
                <w:sz w:val="12"/>
                <w:szCs w:val="12"/>
                <w:cs/>
              </w:rPr>
              <w:t xml:space="preserve"> für Erzeugungsanlagen zum Netzanschluss und dessen Nutzung zur Entnahme und Einspeisung elektrischer Energie (AB-E)“.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Für unterbrechbare Verbrauchseinrichtungen gilt unabhängig von der Netzebene darüber hinaus die Ziffer 6 der Ergänzenden Bedingungen zur NAV der </w:t>
            </w:r>
            <w:bookmarkStart w:id="25" w:name="KURZNAMEVNB_7"/>
            <w:bookmarkEnd w:id="25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SWR</w:t>
            </w:r>
            <w:r w:rsidR="005662FE">
              <w:rPr>
                <w:rFonts w:ascii="Segoe UI" w:hAnsi="Segoe UI" w:cs="Segoe UI"/>
                <w:sz w:val="12"/>
                <w:szCs w:val="12"/>
              </w:rPr>
              <w:t>C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. </w:t>
            </w:r>
            <w:r w:rsidR="00891A67" w:rsidRPr="009F045F">
              <w:rPr>
                <w:rFonts w:ascii="Segoe UI" w:hAnsi="Segoe UI" w:cs="Segoe UI"/>
                <w:sz w:val="12"/>
                <w:szCs w:val="12"/>
                <w:cs/>
              </w:rPr>
              <w:t xml:space="preserve">Die vorgenannten Bedingungen gelten in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>der jeweils</w:t>
            </w:r>
            <w:r w:rsidR="00891A67" w:rsidRPr="009F045F">
              <w:rPr>
                <w:rFonts w:ascii="Segoe UI" w:hAnsi="Segoe UI" w:cs="Segoe UI"/>
                <w:bCs/>
                <w:sz w:val="12"/>
                <w:szCs w:val="12"/>
              </w:rPr>
              <w:t xml:space="preserve"> aktuellen Fassung und sind im Internet unter </w:t>
            </w:r>
            <w:bookmarkStart w:id="26" w:name="WEBVNB_3"/>
            <w:bookmarkEnd w:id="26"/>
            <w:r w:rsidR="00EF185B" w:rsidRPr="009F045F">
              <w:rPr>
                <w:rFonts w:ascii="Segoe UI" w:hAnsi="Segoe UI" w:cs="Segoe UI"/>
                <w:bCs/>
                <w:sz w:val="12"/>
                <w:szCs w:val="12"/>
              </w:rPr>
              <w:fldChar w:fldCharType="begin"/>
            </w:r>
            <w:r w:rsidR="00EF185B" w:rsidRPr="009F045F">
              <w:rPr>
                <w:rFonts w:ascii="Segoe UI" w:hAnsi="Segoe UI" w:cs="Segoe UI"/>
                <w:bCs/>
                <w:sz w:val="12"/>
                <w:szCs w:val="12"/>
              </w:rPr>
              <w:instrText>HYPERLINK "http://www.swrc.de/netz/strom/"</w:instrText>
            </w:r>
            <w:r w:rsidR="00EF185B" w:rsidRPr="009F045F">
              <w:rPr>
                <w:rFonts w:ascii="Segoe UI" w:hAnsi="Segoe UI" w:cs="Segoe UI"/>
                <w:bCs/>
                <w:sz w:val="12"/>
                <w:szCs w:val="12"/>
              </w:rPr>
              <w:fldChar w:fldCharType="separate"/>
            </w:r>
            <w:r w:rsidR="00EF185B" w:rsidRPr="009F045F">
              <w:rPr>
                <w:rStyle w:val="Hyperlink"/>
                <w:rFonts w:ascii="Segoe UI" w:hAnsi="Segoe UI" w:cs="Segoe UI"/>
                <w:bCs/>
                <w:sz w:val="12"/>
                <w:szCs w:val="12"/>
              </w:rPr>
              <w:t>www.swrc.de/netz/strom/</w:t>
            </w:r>
            <w:r w:rsidR="00EF185B" w:rsidRPr="009F045F">
              <w:rPr>
                <w:rFonts w:ascii="Segoe UI" w:hAnsi="Segoe UI" w:cs="Segoe UI"/>
                <w:bCs/>
                <w:sz w:val="12"/>
                <w:szCs w:val="12"/>
              </w:rPr>
              <w:fldChar w:fldCharType="end"/>
            </w:r>
            <w:r w:rsidR="00891A67" w:rsidRPr="009F045F">
              <w:rPr>
                <w:rFonts w:ascii="Segoe UI" w:hAnsi="Segoe UI" w:cs="Segoe UI"/>
                <w:bCs/>
                <w:sz w:val="12"/>
                <w:szCs w:val="12"/>
              </w:rPr>
              <w:t xml:space="preserve"> veröffentlicht</w:t>
            </w:r>
            <w:r w:rsidR="00AA3EBB" w:rsidRPr="009F045F">
              <w:rPr>
                <w:rFonts w:ascii="Segoe UI" w:hAnsi="Segoe UI" w:cs="Segoe UI"/>
                <w:bCs/>
                <w:sz w:val="12"/>
                <w:szCs w:val="12"/>
              </w:rPr>
              <w:t>.</w:t>
            </w:r>
            <w:r w:rsidR="00891A67" w:rsidRPr="009F045F">
              <w:rPr>
                <w:rFonts w:ascii="Segoe UI" w:hAnsi="Segoe UI" w:cs="Segoe UI"/>
                <w:bCs/>
                <w:sz w:val="12"/>
                <w:szCs w:val="12"/>
              </w:rPr>
              <w:t xml:space="preserve"> 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Hiermit wird </w:t>
            </w:r>
            <w:bookmarkStart w:id="27" w:name="KURZNAMEVNB_8"/>
            <w:bookmarkEnd w:id="27"/>
            <w:r w:rsidR="00C419E9" w:rsidRPr="009F045F">
              <w:rPr>
                <w:rFonts w:ascii="Segoe UI" w:hAnsi="Segoe UI" w:cs="Segoe UI"/>
                <w:sz w:val="12"/>
                <w:szCs w:val="12"/>
              </w:rPr>
              <w:t>SWR</w:t>
            </w:r>
            <w:r w:rsidR="005662FE">
              <w:rPr>
                <w:rFonts w:ascii="Segoe UI" w:hAnsi="Segoe UI" w:cs="Segoe UI"/>
                <w:sz w:val="12"/>
                <w:szCs w:val="12"/>
              </w:rPr>
              <w:t>C</w:t>
            </w:r>
            <w:r w:rsidR="00891A67" w:rsidRPr="009F045F">
              <w:rPr>
                <w:rFonts w:ascii="Segoe UI" w:hAnsi="Segoe UI" w:cs="Segoe UI"/>
                <w:sz w:val="12"/>
                <w:szCs w:val="12"/>
              </w:rPr>
              <w:t xml:space="preserve"> um ein Angebot oder Bestätigung eines Vertragsverhältnisses gebeten und/oder mit einer Inbetriebsetzung, Abnahme zur Inbetriebsetzung oder Zählermontage beauftragt.</w:t>
            </w:r>
          </w:p>
          <w:p w:rsidR="00AC4F9C" w:rsidRPr="009F045F" w:rsidRDefault="00AA3EBB" w:rsidP="001733BA">
            <w:pPr>
              <w:spacing w:line="160" w:lineRule="exact"/>
              <w:ind w:right="-94"/>
              <w:jc w:val="left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t xml:space="preserve">Für die Erhebung, Speicherung und Verarbeitung der personenbezogenen Daten gilt unsere Datenschutz-Information, die Sie unter folgendem Link einsehen und abrufen können: </w:t>
            </w:r>
            <w:hyperlink r:id="rId9" w:history="1">
              <w:r w:rsidR="00EF185B" w:rsidRPr="009F045F">
                <w:rPr>
                  <w:rStyle w:val="Hyperlink"/>
                  <w:rFonts w:ascii="Segoe UI" w:hAnsi="Segoe UI" w:cs="Segoe UI"/>
                  <w:sz w:val="12"/>
                  <w:szCs w:val="12"/>
                </w:rPr>
                <w:t>www.swrc.de/kundenservice/datenschutz-vertraege/</w:t>
              </w:r>
            </w:hyperlink>
            <w:r w:rsidRPr="009F045F">
              <w:rPr>
                <w:rFonts w:ascii="Segoe UI" w:hAnsi="Segoe UI" w:cs="Segoe UI"/>
                <w:sz w:val="12"/>
                <w:szCs w:val="12"/>
              </w:rPr>
              <w:t>. Die hier benannten Dokumente wurden zur Kenntnis genommen und werden auf Wunsch gern zugesandt.</w:t>
            </w:r>
          </w:p>
          <w:p w:rsidR="001733BA" w:rsidRPr="009F045F" w:rsidRDefault="001733BA" w:rsidP="001733BA">
            <w:pPr>
              <w:spacing w:line="160" w:lineRule="exact"/>
              <w:ind w:right="-94"/>
              <w:jc w:val="left"/>
              <w:rPr>
                <w:rFonts w:ascii="Segoe UI" w:hAnsi="Segoe UI" w:cs="Segoe UI"/>
                <w:sz w:val="15"/>
                <w:szCs w:val="15"/>
              </w:rPr>
            </w:pPr>
          </w:p>
        </w:tc>
      </w:tr>
      <w:tr w:rsidR="00254C8A" w:rsidRPr="009F045F" w:rsidTr="00FA28A4"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6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ORT, DATUM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947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UNTERSCHRIFT ANSCHLUSSNEHMER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78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ORT, DATUM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1240EE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88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UNTERSCHRIFT ANSCHLUSSNUTZER</w:t>
            </w:r>
          </w:p>
        </w:tc>
        <w:tc>
          <w:tcPr>
            <w:tcW w:w="49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254C8A" w:rsidRPr="009F045F" w:rsidTr="00911343">
        <w:trPr>
          <w:trHeight w:hRule="exact" w:val="284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891A67" w:rsidRPr="009F045F" w:rsidRDefault="00891A67" w:rsidP="00880035">
            <w:pPr>
              <w:ind w:left="-14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1644" w:type="dxa"/>
            <w:gridSpan w:val="4"/>
            <w:tcBorders>
              <w:top w:val="nil"/>
              <w:right w:val="nil"/>
            </w:tcBorders>
            <w:shd w:val="clear" w:color="auto" w:fill="F3F3F3"/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267" w:type="dxa"/>
            <w:tcBorders>
              <w:top w:val="nil"/>
              <w:left w:val="nil"/>
              <w:bottom w:val="nil"/>
            </w:tcBorders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2947" w:type="dxa"/>
            <w:gridSpan w:val="16"/>
            <w:tcBorders>
              <w:top w:val="nil"/>
              <w:right w:val="nil"/>
            </w:tcBorders>
            <w:shd w:val="clear" w:color="auto" w:fill="F3F3F3"/>
          </w:tcPr>
          <w:p w:rsidR="00891A67" w:rsidRPr="009F045F" w:rsidRDefault="00891A67" w:rsidP="00880035">
            <w:pPr>
              <w:jc w:val="center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</w:tcBorders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1781" w:type="dxa"/>
            <w:gridSpan w:val="10"/>
            <w:tcBorders>
              <w:top w:val="nil"/>
              <w:left w:val="nil"/>
              <w:right w:val="nil"/>
            </w:tcBorders>
            <w:shd w:val="clear" w:color="auto" w:fill="F3F3F3"/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</w:tcBorders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2883" w:type="dxa"/>
            <w:gridSpan w:val="4"/>
            <w:tcBorders>
              <w:top w:val="nil"/>
              <w:right w:val="nil"/>
            </w:tcBorders>
            <w:shd w:val="clear" w:color="auto" w:fill="F3F3F3"/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499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</w:tr>
      <w:tr w:rsidR="001240EE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</w:tc>
      </w:tr>
      <w:tr w:rsidR="001240EE" w:rsidRPr="009F045F" w:rsidTr="00FA28A4">
        <w:tc>
          <w:tcPr>
            <w:tcW w:w="10796" w:type="dxa"/>
            <w:gridSpan w:val="4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891A67" w:rsidRPr="009F045F" w:rsidRDefault="003675B3" w:rsidP="00AB3531">
            <w:pPr>
              <w:spacing w:before="30"/>
              <w:rPr>
                <w:rFonts w:ascii="Segoe UI" w:hAnsi="Segoe UI" w:cs="Segoe UI"/>
                <w:sz w:val="18"/>
                <w:szCs w:val="18"/>
              </w:rPr>
            </w:pPr>
            <w:r w:rsidRPr="0033332E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 wp14:anchorId="7B8C5620" wp14:editId="51D10CD3">
                      <wp:simplePos x="0" y="0"/>
                      <wp:positionH relativeFrom="column">
                        <wp:posOffset>-290195</wp:posOffset>
                      </wp:positionH>
                      <wp:positionV relativeFrom="paragraph">
                        <wp:posOffset>53340</wp:posOffset>
                      </wp:positionV>
                      <wp:extent cx="144145" cy="144145"/>
                      <wp:effectExtent l="5080" t="5715" r="12700" b="12065"/>
                      <wp:wrapNone/>
                      <wp:docPr id="2" name="Ova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145" cy="144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A219A" w:rsidRPr="000F7058" w:rsidRDefault="00FA219A" w:rsidP="00891A67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0F7058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8C5620" id="Oval 46" o:spid="_x0000_s1035" style="position:absolute;left:0;text-align:left;margin-left:-22.85pt;margin-top:4.2pt;width:11.35pt;height:11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" o:allowincell="f" fillcolor="black">
                      <v:textbox inset="0,0,0,0">
                        <w:txbxContent>
                          <w:p w:rsidR="00FA219A" w:rsidRPr="000F7058" w:rsidRDefault="00FA219A" w:rsidP="00891A67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</w:pPr>
                            <w:r w:rsidRPr="000F7058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FFFFFF"/>
                                <w:sz w:val="14"/>
                                <w:szCs w:val="14"/>
                              </w:rPr>
                              <w:t>10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91A67" w:rsidRPr="0033332E">
              <w:rPr>
                <w:rFonts w:ascii="Segoe UI" w:hAnsi="Segoe UI" w:cs="Segoe UI"/>
                <w:b/>
                <w:bCs/>
                <w:sz w:val="18"/>
                <w:szCs w:val="18"/>
              </w:rPr>
              <w:t>Zustimmung des Grundstückseigentümers</w:t>
            </w:r>
            <w:r w:rsidR="00891A67" w:rsidRPr="009F045F">
              <w:rPr>
                <w:rFonts w:ascii="Segoe UI" w:hAnsi="Segoe UI" w:cs="Segoe UI"/>
                <w:bCs/>
                <w:sz w:val="13"/>
                <w:szCs w:val="15"/>
              </w:rPr>
              <w:t xml:space="preserve">, </w:t>
            </w:r>
            <w:r w:rsidR="00A26F9A" w:rsidRPr="0033332E">
              <w:rPr>
                <w:rFonts w:ascii="Segoe UI" w:hAnsi="Segoe UI" w:cs="Segoe UI"/>
                <w:bCs/>
                <w:sz w:val="14"/>
                <w:szCs w:val="14"/>
              </w:rPr>
              <w:t xml:space="preserve">bitte </w:t>
            </w:r>
            <w:r w:rsidR="00891A67" w:rsidRPr="0033332E">
              <w:rPr>
                <w:rFonts w:ascii="Segoe UI" w:hAnsi="Segoe UI" w:cs="Segoe UI"/>
                <w:bCs/>
                <w:sz w:val="14"/>
                <w:szCs w:val="14"/>
              </w:rPr>
              <w:t>ausfüllen, wenn Anschlussnehmer nicht Grundstückseigentümer</w:t>
            </w:r>
          </w:p>
        </w:tc>
      </w:tr>
      <w:tr w:rsidR="001839C0" w:rsidRPr="009F045F" w:rsidTr="00FA28A4"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0228" w:type="dxa"/>
            <w:gridSpan w:val="4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FIRMA / NAME, VORNAME</w:t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839C0" w:rsidRPr="009F045F" w:rsidTr="00FA28A4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891A67" w:rsidRPr="009F045F" w:rsidRDefault="00891A67" w:rsidP="00880035">
            <w:pPr>
              <w:ind w:left="-14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228" w:type="dxa"/>
            <w:gridSpan w:val="40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23F21" w:rsidP="00880035">
            <w:pPr>
              <w:ind w:right="-150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0"/>
                  <w:enabled/>
                  <w:calcOnExit w:val="0"/>
                  <w:textInput>
                    <w:maxLength w:val="110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1240EE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0E4A0C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E4A0C" w:rsidRPr="009F045F" w:rsidRDefault="000E4A0C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673FF8" w:rsidRPr="009F045F" w:rsidTr="00FA28A4"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4461" w:type="dxa"/>
            <w:gridSpan w:val="19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STRASSE, HAUSNUMMER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666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PLZ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29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ORT</w:t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673FF8" w:rsidRPr="009F045F" w:rsidTr="00FA28A4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891A67" w:rsidRPr="009F045F" w:rsidRDefault="00891A67" w:rsidP="00880035">
            <w:pPr>
              <w:ind w:left="-14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61" w:type="dxa"/>
            <w:gridSpan w:val="19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23F21" w:rsidP="00880035">
            <w:pPr>
              <w:ind w:right="-197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1"/>
                  <w:enabled/>
                  <w:calcOnExit w:val="0"/>
                  <w:textInput>
                    <w:maxLength w:val="45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</w:tcBorders>
          </w:tcPr>
          <w:p w:rsidR="00891A67" w:rsidRPr="009F045F" w:rsidRDefault="00891A67" w:rsidP="00A13550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666" w:type="dxa"/>
            <w:gridSpan w:val="7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23F21" w:rsidP="00880035">
            <w:pPr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4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91A67" w:rsidRPr="009F045F" w:rsidRDefault="00891A67" w:rsidP="00A13550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629" w:type="dxa"/>
            <w:gridSpan w:val="11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23F21" w:rsidP="00880035">
            <w:pPr>
              <w:ind w:right="-136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5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A13550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0E4A0C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0E4A0C" w:rsidRPr="009F045F" w:rsidRDefault="000E4A0C" w:rsidP="00880035">
            <w:pPr>
              <w:spacing w:before="20"/>
              <w:rPr>
                <w:rFonts w:ascii="Segoe UI" w:hAnsi="Segoe UI" w:cs="Segoe UI"/>
                <w:sz w:val="2"/>
                <w:szCs w:val="2"/>
              </w:rPr>
            </w:pPr>
          </w:p>
        </w:tc>
      </w:tr>
      <w:tr w:rsidR="00673FF8" w:rsidRPr="009F045F" w:rsidTr="00FA28A4"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03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TELEFONNUMMER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094" w:type="dxa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TELEFAX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29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  <w:r w:rsidRPr="009F045F">
              <w:rPr>
                <w:rFonts w:ascii="Segoe UI" w:hAnsi="Segoe UI" w:cs="Segoe UI"/>
                <w:sz w:val="10"/>
                <w:szCs w:val="10"/>
              </w:rPr>
              <w:t>E-MAIL</w:t>
            </w:r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673FF8" w:rsidRPr="009F045F" w:rsidTr="00FA28A4">
        <w:trPr>
          <w:trHeight w:hRule="exact" w:val="227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891A67" w:rsidRPr="009F045F" w:rsidRDefault="00891A67" w:rsidP="00880035">
            <w:pPr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  <w:p w:rsidR="00A13550" w:rsidRPr="009F045F" w:rsidRDefault="00A13550" w:rsidP="00880035">
            <w:pPr>
              <w:ind w:left="-14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033" w:type="dxa"/>
            <w:gridSpan w:val="7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23F21" w:rsidP="00880035">
            <w:pPr>
              <w:ind w:right="-111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2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:rsidR="00891A67" w:rsidRPr="009F045F" w:rsidRDefault="00891A67" w:rsidP="00A135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094" w:type="dxa"/>
            <w:gridSpan w:val="18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23F21" w:rsidP="00880035">
            <w:pPr>
              <w:ind w:right="-102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3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="00891A67"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="00891A67" w:rsidRPr="009F045F">
              <w:rPr>
                <w:rFonts w:ascii="Segoe UI" w:hAnsi="Segoe UI" w:cs="Segoe UI"/>
                <w:b/>
                <w:bCs/>
                <w:noProof/>
                <w:sz w:val="16"/>
                <w:szCs w:val="16"/>
              </w:rPr>
              <w:t> </w:t>
            </w:r>
            <w:r w:rsidRPr="009F045F"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</w:tcBorders>
          </w:tcPr>
          <w:p w:rsidR="00891A67" w:rsidRPr="009F045F" w:rsidRDefault="00891A67" w:rsidP="00A135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629" w:type="dxa"/>
            <w:gridSpan w:val="11"/>
            <w:tcBorders>
              <w:top w:val="nil"/>
              <w:right w:val="single" w:sz="4" w:space="0" w:color="auto"/>
            </w:tcBorders>
            <w:vAlign w:val="center"/>
          </w:tcPr>
          <w:p w:rsidR="00891A67" w:rsidRPr="009F045F" w:rsidRDefault="007E1237" w:rsidP="00880035">
            <w:pPr>
              <w:ind w:right="-136"/>
              <w:jc w:val="lef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begin">
                <w:ffData>
                  <w:name w:val="Text176"/>
                  <w:enabled/>
                  <w:calcOnExit w:val="0"/>
                  <w:textInput>
                    <w:maxLength w:val="50"/>
                  </w:textInput>
                </w:ffData>
              </w:fldChar>
            </w:r>
            <w:bookmarkStart w:id="28" w:name="Text176"/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instrText xml:space="preserve"> FORMTEXT </w:instrTex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 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fldChar w:fldCharType="end"/>
            </w:r>
            <w:bookmarkEnd w:id="28"/>
          </w:p>
        </w:tc>
        <w:tc>
          <w:tcPr>
            <w:tcW w:w="32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891A67" w:rsidRPr="009F045F" w:rsidRDefault="00891A67" w:rsidP="00A1355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5A2185" w:rsidRPr="009F045F" w:rsidTr="00FA28A4"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5A2185" w:rsidRPr="009F045F" w:rsidRDefault="005A2185" w:rsidP="00E67D57">
            <w:pPr>
              <w:spacing w:before="20"/>
              <w:rPr>
                <w:rFonts w:ascii="Segoe UI" w:hAnsi="Segoe UI" w:cs="Segoe UI"/>
                <w:sz w:val="12"/>
                <w:szCs w:val="12"/>
              </w:rPr>
            </w:pPr>
            <w:r w:rsidRPr="009F045F">
              <w:rPr>
                <w:rFonts w:ascii="Segoe UI" w:hAnsi="Segoe UI" w:cs="Segoe UI"/>
                <w:sz w:val="12"/>
                <w:szCs w:val="12"/>
              </w:rPr>
              <w:t xml:space="preserve">Für Zwecke der örtlichen Versorgung (Niederspannungs- und Mittelspannungsnetz) lässt der Grundstückseigentümer gemäß § 12 NAV bzw. TMA das Anbringen und Verlegen von Leitungen zur Zu- und Fortleitung von Elektrizität, das Anbringen von Leitungsträgern und sonstigen Einrichtungen sowie erforderliche Schutzmaßnahmen unentgeltlich über sein(e) Grundstück(e) zu. Die vorgenannten Bedingungen sind im Internet unter </w:t>
            </w:r>
            <w:bookmarkStart w:id="29" w:name="WEBVNB_2"/>
            <w:bookmarkEnd w:id="29"/>
            <w:r w:rsidR="00E67D57" w:rsidRPr="009F045F">
              <w:rPr>
                <w:rFonts w:ascii="Segoe UI" w:hAnsi="Segoe UI" w:cs="Segoe UI"/>
                <w:sz w:val="12"/>
                <w:szCs w:val="12"/>
              </w:rPr>
              <w:fldChar w:fldCharType="begin"/>
            </w:r>
            <w:r w:rsidR="00E67D57" w:rsidRPr="009F045F">
              <w:rPr>
                <w:rFonts w:ascii="Segoe UI" w:hAnsi="Segoe UI" w:cs="Segoe UI"/>
                <w:sz w:val="12"/>
                <w:szCs w:val="12"/>
              </w:rPr>
              <w:instrText xml:space="preserve"> HYPERLINK "https://www.swrc.de" </w:instrText>
            </w:r>
            <w:r w:rsidR="00E67D57" w:rsidRPr="009F045F">
              <w:rPr>
                <w:rFonts w:ascii="Segoe UI" w:hAnsi="Segoe UI" w:cs="Segoe UI"/>
                <w:sz w:val="12"/>
                <w:szCs w:val="12"/>
              </w:rPr>
              <w:fldChar w:fldCharType="separate"/>
            </w:r>
            <w:r w:rsidR="003717D2" w:rsidRPr="009F045F">
              <w:rPr>
                <w:rStyle w:val="Hyperlink"/>
                <w:rFonts w:ascii="Segoe UI" w:hAnsi="Segoe UI" w:cs="Segoe UI"/>
                <w:sz w:val="12"/>
                <w:szCs w:val="12"/>
              </w:rPr>
              <w:t>www.</w:t>
            </w:r>
            <w:r w:rsidR="00E67D57" w:rsidRPr="009F045F">
              <w:rPr>
                <w:rStyle w:val="Hyperlink"/>
                <w:rFonts w:ascii="Segoe UI" w:hAnsi="Segoe UI" w:cs="Segoe UI"/>
                <w:sz w:val="12"/>
                <w:szCs w:val="12"/>
              </w:rPr>
              <w:t>swrc</w:t>
            </w:r>
            <w:r w:rsidR="003717D2" w:rsidRPr="009F045F">
              <w:rPr>
                <w:rStyle w:val="Hyperlink"/>
                <w:rFonts w:ascii="Segoe UI" w:hAnsi="Segoe UI" w:cs="Segoe UI"/>
                <w:sz w:val="12"/>
                <w:szCs w:val="12"/>
              </w:rPr>
              <w:t>.de</w:t>
            </w:r>
            <w:r w:rsidR="00E67D57" w:rsidRPr="009F045F">
              <w:rPr>
                <w:rFonts w:ascii="Segoe UI" w:hAnsi="Segoe UI" w:cs="Segoe UI"/>
                <w:sz w:val="12"/>
                <w:szCs w:val="12"/>
              </w:rPr>
              <w:fldChar w:fldCharType="end"/>
            </w:r>
            <w:r w:rsidRPr="009F045F">
              <w:rPr>
                <w:rFonts w:ascii="Segoe UI" w:hAnsi="Segoe UI" w:cs="Segoe UI"/>
                <w:sz w:val="12"/>
                <w:szCs w:val="12"/>
              </w:rPr>
              <w:t xml:space="preserve"> veröffentlicht und werden auf Wunsch zugesandt.</w:t>
            </w:r>
          </w:p>
        </w:tc>
      </w:tr>
      <w:tr w:rsidR="001839C0" w:rsidRPr="009F045F" w:rsidTr="00FA28A4">
        <w:tc>
          <w:tcPr>
            <w:tcW w:w="24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ind w:left="-14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32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891A67" w:rsidRPr="00FA28A4" w:rsidRDefault="00891A67" w:rsidP="00880035">
            <w:pPr>
              <w:spacing w:before="20"/>
              <w:rPr>
                <w:rFonts w:ascii="Segoe UI" w:hAnsi="Segoe UI" w:cs="Segoe UI"/>
                <w:sz w:val="8"/>
                <w:szCs w:val="8"/>
              </w:rPr>
            </w:pPr>
            <w:r w:rsidRPr="00A57313">
              <w:rPr>
                <w:rFonts w:ascii="Segoe UI" w:hAnsi="Segoe UI" w:cs="Segoe UI"/>
                <w:sz w:val="10"/>
                <w:szCs w:val="8"/>
              </w:rPr>
              <w:t>ORT, DATUM</w:t>
            </w: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6472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:rsidR="00891A67" w:rsidRPr="00FA28A4" w:rsidRDefault="00891A67" w:rsidP="00880035">
            <w:pPr>
              <w:spacing w:before="20"/>
              <w:rPr>
                <w:rFonts w:ascii="Segoe UI" w:hAnsi="Segoe UI" w:cs="Segoe UI"/>
                <w:sz w:val="8"/>
                <w:szCs w:val="8"/>
              </w:rPr>
            </w:pPr>
            <w:r w:rsidRPr="00A57313">
              <w:rPr>
                <w:rFonts w:ascii="Segoe UI" w:hAnsi="Segoe UI" w:cs="Segoe UI"/>
                <w:sz w:val="10"/>
                <w:szCs w:val="8"/>
              </w:rPr>
              <w:t>UNTERSCHRIFT DES GRUNDSTÜCKSEIGENTÜMERS</w:t>
            </w:r>
          </w:p>
        </w:tc>
        <w:tc>
          <w:tcPr>
            <w:tcW w:w="489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891A67" w:rsidRPr="009F045F" w:rsidRDefault="00891A67" w:rsidP="00880035">
            <w:pPr>
              <w:spacing w:before="20"/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1839C0" w:rsidRPr="009F045F" w:rsidTr="000125F2">
        <w:trPr>
          <w:trHeight w:hRule="exact" w:val="284"/>
        </w:trPr>
        <w:tc>
          <w:tcPr>
            <w:tcW w:w="241" w:type="dxa"/>
            <w:tcBorders>
              <w:top w:val="nil"/>
              <w:left w:val="single" w:sz="12" w:space="0" w:color="auto"/>
              <w:bottom w:val="nil"/>
            </w:tcBorders>
          </w:tcPr>
          <w:p w:rsidR="00891A67" w:rsidRPr="009F045F" w:rsidRDefault="00891A67" w:rsidP="00880035">
            <w:pPr>
              <w:ind w:left="-14"/>
              <w:rPr>
                <w:rFonts w:ascii="Segoe UI" w:hAnsi="Segoe UI" w:cs="Segoe UI"/>
                <w:sz w:val="28"/>
                <w:szCs w:val="28"/>
              </w:rPr>
            </w:pPr>
          </w:p>
        </w:tc>
        <w:tc>
          <w:tcPr>
            <w:tcW w:w="3322" w:type="dxa"/>
            <w:gridSpan w:val="10"/>
            <w:tcBorders>
              <w:top w:val="nil"/>
              <w:right w:val="nil"/>
            </w:tcBorders>
            <w:shd w:val="clear" w:color="auto" w:fill="F3F3F3"/>
          </w:tcPr>
          <w:p w:rsidR="00891A67" w:rsidRPr="00FA28A4" w:rsidRDefault="00891A67" w:rsidP="00F54D36">
            <w:pPr>
              <w:rPr>
                <w:rFonts w:ascii="Segoe UI" w:hAnsi="Segoe UI" w:cs="Segoe UI"/>
                <w:sz w:val="24"/>
                <w:szCs w:val="28"/>
              </w:rPr>
            </w:pPr>
          </w:p>
        </w:tc>
        <w:tc>
          <w:tcPr>
            <w:tcW w:w="272" w:type="dxa"/>
            <w:gridSpan w:val="4"/>
            <w:tcBorders>
              <w:top w:val="nil"/>
              <w:left w:val="nil"/>
              <w:bottom w:val="nil"/>
            </w:tcBorders>
          </w:tcPr>
          <w:p w:rsidR="00891A67" w:rsidRPr="00FA28A4" w:rsidRDefault="00891A67" w:rsidP="00F54D36">
            <w:pPr>
              <w:rPr>
                <w:rFonts w:ascii="Segoe UI" w:hAnsi="Segoe UI" w:cs="Segoe UI"/>
                <w:sz w:val="24"/>
                <w:szCs w:val="28"/>
              </w:rPr>
            </w:pPr>
          </w:p>
        </w:tc>
        <w:tc>
          <w:tcPr>
            <w:tcW w:w="6634" w:type="dxa"/>
            <w:gridSpan w:val="26"/>
            <w:tcBorders>
              <w:top w:val="nil"/>
              <w:right w:val="nil"/>
            </w:tcBorders>
            <w:shd w:val="clear" w:color="auto" w:fill="F3F3F3"/>
          </w:tcPr>
          <w:p w:rsidR="00891A67" w:rsidRPr="00FA28A4" w:rsidRDefault="00891A67" w:rsidP="00F54D36">
            <w:pPr>
              <w:rPr>
                <w:rFonts w:ascii="Segoe UI" w:hAnsi="Segoe UI" w:cs="Segoe UI"/>
                <w:sz w:val="24"/>
                <w:szCs w:val="28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891A67" w:rsidRPr="009F045F" w:rsidRDefault="00891A67" w:rsidP="00F54D36">
            <w:pPr>
              <w:rPr>
                <w:rFonts w:ascii="Segoe UI" w:hAnsi="Segoe UI" w:cs="Segoe UI"/>
                <w:sz w:val="28"/>
                <w:szCs w:val="28"/>
              </w:rPr>
            </w:pPr>
          </w:p>
        </w:tc>
      </w:tr>
      <w:tr w:rsidR="000125F2" w:rsidRPr="009F045F" w:rsidTr="00911343">
        <w:trPr>
          <w:trHeight w:val="56"/>
        </w:trPr>
        <w:tc>
          <w:tcPr>
            <w:tcW w:w="10796" w:type="dxa"/>
            <w:gridSpan w:val="4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125F2" w:rsidRDefault="000125F2" w:rsidP="0033332E">
            <w:pPr>
              <w:tabs>
                <w:tab w:val="left" w:pos="4854"/>
                <w:tab w:val="left" w:pos="7474"/>
              </w:tabs>
              <w:spacing w:before="3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  <w:p w:rsidR="00911343" w:rsidRPr="009F045F" w:rsidRDefault="00911343" w:rsidP="00880035">
            <w:pPr>
              <w:spacing w:before="2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</w:tc>
      </w:tr>
      <w:tr w:rsidR="00911343" w:rsidRPr="009F045F" w:rsidTr="00911343">
        <w:trPr>
          <w:trHeight w:val="3067"/>
        </w:trPr>
        <w:tc>
          <w:tcPr>
            <w:tcW w:w="10796" w:type="dxa"/>
            <w:gridSpan w:val="4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W w:w="10790" w:type="dxa"/>
              <w:tblInd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39"/>
              <w:gridCol w:w="836"/>
              <w:gridCol w:w="239"/>
              <w:gridCol w:w="1163"/>
              <w:gridCol w:w="261"/>
              <w:gridCol w:w="836"/>
              <w:gridCol w:w="21"/>
              <w:gridCol w:w="267"/>
              <w:gridCol w:w="1109"/>
              <w:gridCol w:w="244"/>
              <w:gridCol w:w="1633"/>
              <w:gridCol w:w="241"/>
              <w:gridCol w:w="10"/>
              <w:gridCol w:w="3253"/>
              <w:gridCol w:w="155"/>
              <w:gridCol w:w="283"/>
            </w:tblGrid>
            <w:tr w:rsidR="00911343" w:rsidRPr="00C343A7" w:rsidTr="00FA28A4">
              <w:trPr>
                <w:trHeight w:val="113"/>
              </w:trPr>
              <w:tc>
                <w:tcPr>
                  <w:tcW w:w="7099" w:type="dxa"/>
                  <w:gridSpan w:val="1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tabs>
                      <w:tab w:val="left" w:pos="4854"/>
                      <w:tab w:val="left" w:pos="7474"/>
                    </w:tabs>
                    <w:spacing w:before="30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 w:rsidRPr="00A57313">
                    <w:rPr>
                      <w:rFonts w:ascii="Segoe UI" w:hAnsi="Segoe UI" w:cs="Segoe U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0" allowOverlap="1" wp14:anchorId="03513249" wp14:editId="5D02CF6B">
                            <wp:simplePos x="0" y="0"/>
                            <wp:positionH relativeFrom="column">
                              <wp:posOffset>-290195</wp:posOffset>
                            </wp:positionH>
                            <wp:positionV relativeFrom="paragraph">
                              <wp:posOffset>36830</wp:posOffset>
                            </wp:positionV>
                            <wp:extent cx="144145" cy="144145"/>
                            <wp:effectExtent l="5080" t="8255" r="12700" b="9525"/>
                            <wp:wrapNone/>
                            <wp:docPr id="13" name="Oval 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145" cy="1441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FA219A" w:rsidRPr="00C46B0F" w:rsidRDefault="00FA219A" w:rsidP="00FA28A4">
                                        <w:pPr>
                                          <w:jc w:val="center"/>
                                          <w:rPr>
                                            <w:rFonts w:ascii="Calibri Light" w:hAnsi="Calibri Light" w:cs="Calibri Light"/>
                                            <w:b/>
                                            <w:bCs/>
                                            <w:color w:val="FFFFFF"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C46B0F">
                                          <w:rPr>
                                            <w:rFonts w:ascii="Calibri Light" w:hAnsi="Calibri Light" w:cs="Calibri Light"/>
                                            <w:b/>
                                            <w:bCs/>
                                            <w:color w:val="FFFFFF"/>
                                            <w:sz w:val="14"/>
                                            <w:szCs w:val="14"/>
                                          </w:rPr>
                                          <w:t>11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3513249" id="Oval 83" o:spid="_x0000_s1036" style="position:absolute;left:0;text-align:left;margin-left:-22.85pt;margin-top:2.9pt;width:11.35pt;height:1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" o:allowincell="f" fillcolor="black">
                            <v:textbox inset="0,0,0,0">
                              <w:txbxContent>
                                <w:p w:rsidR="00FA219A" w:rsidRPr="00C46B0F" w:rsidRDefault="00FA219A" w:rsidP="00FA28A4">
                                  <w:pPr>
                                    <w:jc w:val="center"/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</w:pPr>
                                  <w:r w:rsidRPr="00C46B0F">
                                    <w:rPr>
                                      <w:rFonts w:ascii="Calibri Light" w:hAnsi="Calibri Light" w:cs="Calibri Light"/>
                                      <w:b/>
                                      <w:bCs/>
                                      <w:color w:val="FFFFFF"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A57313"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</w:rPr>
                    <w:t>Elektrofachbetrieb/Elektrofachkraft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8"/>
                      <w:szCs w:val="18"/>
                    </w:rPr>
                    <w:tab/>
                  </w: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FIRMENSTEMPEL</w:t>
                  </w:r>
                </w:p>
              </w:tc>
              <w:tc>
                <w:tcPr>
                  <w:tcW w:w="3691" w:type="dxa"/>
                  <w:gridSpan w:val="3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FA28A4" w:rsidRDefault="00911343" w:rsidP="0033332E">
                  <w:pPr>
                    <w:tabs>
                      <w:tab w:val="left" w:pos="4854"/>
                      <w:tab w:val="left" w:pos="7474"/>
                    </w:tabs>
                    <w:spacing w:before="40" w:after="10"/>
                    <w:rPr>
                      <w:rFonts w:ascii="Segoe UI" w:hAnsi="Segoe UI" w:cs="Segoe UI"/>
                      <w:sz w:val="6"/>
                      <w:szCs w:val="6"/>
                    </w:rPr>
                  </w:pPr>
                </w:p>
              </w:tc>
            </w:tr>
            <w:tr w:rsidR="00911343" w:rsidRPr="00C343A7" w:rsidTr="00FA28A4">
              <w:trPr>
                <w:trHeight w:val="112"/>
              </w:trPr>
              <w:tc>
                <w:tcPr>
                  <w:tcW w:w="7099" w:type="dxa"/>
                  <w:gridSpan w:val="13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tabs>
                      <w:tab w:val="left" w:pos="4854"/>
                      <w:tab w:val="left" w:pos="7474"/>
                    </w:tabs>
                    <w:spacing w:before="20"/>
                    <w:rPr>
                      <w:rFonts w:ascii="Segoe UI" w:hAnsi="Segoe UI" w:cs="Segoe UI"/>
                      <w:noProof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A57313" w:rsidRDefault="00911343" w:rsidP="0033332E">
                  <w:pPr>
                    <w:tabs>
                      <w:tab w:val="left" w:pos="4854"/>
                      <w:tab w:val="left" w:pos="7474"/>
                    </w:tabs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EINGETRAGENES INSTALLATIONSUNTERNEHMEN BEI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tabs>
                      <w:tab w:val="left" w:pos="4854"/>
                      <w:tab w:val="left" w:pos="7474"/>
                    </w:tabs>
                    <w:spacing w:before="20"/>
                    <w:rPr>
                      <w:rFonts w:ascii="Calibri Light" w:hAnsi="Calibri Light" w:cs="Calibri Light"/>
                      <w:sz w:val="10"/>
                      <w:szCs w:val="10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</w:trPr>
              <w:tc>
                <w:tcPr>
                  <w:tcW w:w="3335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vAlign w:val="bottom"/>
                </w:tcPr>
                <w:p w:rsidR="00911343" w:rsidRPr="00FA28A4" w:rsidRDefault="00911343" w:rsidP="0033332E">
                  <w:pPr>
                    <w:ind w:left="-14"/>
                    <w:jc w:val="left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FIRMA / NAME, VORNAME</w:t>
                  </w:r>
                </w:p>
              </w:tc>
              <w:tc>
                <w:tcPr>
                  <w:tcW w:w="3525" w:type="dxa"/>
                  <w:gridSpan w:val="7"/>
                  <w:vMerge w:val="restart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bottom"/>
                </w:tcPr>
                <w:p w:rsidR="00911343" w:rsidRPr="00FA28A4" w:rsidRDefault="00911343" w:rsidP="0033332E">
                  <w:pPr>
                    <w:ind w:left="-14"/>
                    <w:jc w:val="left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vAlign w:val="bottom"/>
                </w:tcPr>
                <w:p w:rsidR="00911343" w:rsidRPr="00A57313" w:rsidRDefault="00911343" w:rsidP="0033332E">
                  <w:pPr>
                    <w:ind w:left="-14"/>
                    <w:jc w:val="left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VERTEILNETZBETREIBER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  <w:vAlign w:val="bottom"/>
                </w:tcPr>
                <w:p w:rsidR="00911343" w:rsidRPr="00C343A7" w:rsidRDefault="00911343" w:rsidP="0033332E">
                  <w:pPr>
                    <w:ind w:left="-14"/>
                    <w:jc w:val="left"/>
                    <w:rPr>
                      <w:rFonts w:ascii="Calibri Light" w:hAnsi="Calibri Light" w:cs="Calibri Light"/>
                      <w:sz w:val="10"/>
                      <w:szCs w:val="10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  <w:trHeight w:hRule="exact" w:val="227"/>
              </w:trPr>
              <w:tc>
                <w:tcPr>
                  <w:tcW w:w="3335" w:type="dxa"/>
                  <w:gridSpan w:val="5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spacing w:before="20"/>
                    <w:ind w:left="-14" w:right="-284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78"/>
                        <w:enabled/>
                        <w:calcOnExit w:val="0"/>
                        <w:textInput>
                          <w:maxLength w:val="35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ind w:left="-14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spacing w:before="20"/>
                    <w:ind w:left="-14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5"/>
                        <w:enabled/>
                        <w:calcOnExit w:val="0"/>
                        <w:textInput>
                          <w:maxLength w:val="30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ind w:left="-14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</w:trPr>
              <w:tc>
                <w:tcPr>
                  <w:tcW w:w="3335" w:type="dxa"/>
                  <w:gridSpan w:val="5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ind w:left="-12" w:firstLine="12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ind w:left="-12" w:firstLine="12"/>
                    <w:rPr>
                      <w:rFonts w:ascii="Calibri Light" w:hAnsi="Calibri Light" w:cs="Calibri Light"/>
                      <w:sz w:val="2"/>
                      <w:szCs w:val="2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</w:trPr>
              <w:tc>
                <w:tcPr>
                  <w:tcW w:w="3335" w:type="dxa"/>
                  <w:gridSpan w:val="5"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STRASSE, HAUSNUMMER</w:t>
                  </w: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ind w:left="-12" w:firstLine="12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AUSWEISNUMMER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ind w:left="-12" w:firstLine="12"/>
                    <w:rPr>
                      <w:rFonts w:ascii="Calibri Light" w:hAnsi="Calibri Light" w:cs="Calibri Light"/>
                      <w:sz w:val="10"/>
                      <w:szCs w:val="10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  <w:trHeight w:hRule="exact" w:val="227"/>
              </w:trPr>
              <w:tc>
                <w:tcPr>
                  <w:tcW w:w="3335" w:type="dxa"/>
                  <w:gridSpan w:val="5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spacing w:before="20"/>
                    <w:ind w:right="-284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79"/>
                        <w:enabled/>
                        <w:calcOnExit w:val="0"/>
                        <w:textInput>
                          <w:maxLength w:val="35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spacing w:before="20"/>
                    <w:ind w:left="-12" w:right="-150" w:firstLine="12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6"/>
                        <w:enabled/>
                        <w:calcOnExit w:val="0"/>
                        <w:textInput>
                          <w:maxLength w:val="30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ind w:left="-12" w:firstLine="12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</w:trPr>
              <w:tc>
                <w:tcPr>
                  <w:tcW w:w="8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2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2260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2"/>
                      <w:szCs w:val="2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rPr>
                      <w:rFonts w:ascii="Calibri Light" w:hAnsi="Calibri Light" w:cs="Calibri Light"/>
                      <w:sz w:val="2"/>
                      <w:szCs w:val="2"/>
                    </w:rPr>
                  </w:pPr>
                </w:p>
              </w:tc>
            </w:tr>
            <w:tr w:rsidR="00911343" w:rsidRPr="00C343A7" w:rsidTr="00FA28A4">
              <w:tc>
                <w:tcPr>
                  <w:tcW w:w="239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ind w:left="-14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836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PLZ</w:t>
                  </w:r>
                </w:p>
              </w:tc>
              <w:tc>
                <w:tcPr>
                  <w:tcW w:w="23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226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ORT</w:t>
                  </w: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E-MAIL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rPr>
                      <w:rFonts w:ascii="Calibri Light" w:hAnsi="Calibri Light" w:cs="Calibri Light"/>
                      <w:sz w:val="10"/>
                      <w:szCs w:val="10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  <w:trHeight w:hRule="exact" w:val="227"/>
              </w:trPr>
              <w:tc>
                <w:tcPr>
                  <w:tcW w:w="836" w:type="dxa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ind w:left="-34" w:right="-142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9"/>
                        <w:enabled/>
                        <w:calcOnExit w:val="0"/>
                        <w:textInput>
                          <w:maxLength w:val="5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39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2260" w:type="dxa"/>
                  <w:gridSpan w:val="3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ind w:left="-33" w:right="-143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1"/>
                        <w:enabled/>
                        <w:calcOnExit w:val="0"/>
                        <w:textInput>
                          <w:maxLength w:val="20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525" w:type="dxa"/>
                  <w:gridSpan w:val="7"/>
                  <w:vMerge/>
                  <w:tcBorders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3408" w:type="dxa"/>
                  <w:gridSpan w:val="2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911343" w:rsidRPr="00FA28A4" w:rsidRDefault="007E1237" w:rsidP="0033332E">
                  <w:pPr>
                    <w:ind w:left="-11" w:right="-292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7"/>
                        <w:enabled/>
                        <w:calcOnExit w:val="0"/>
                        <w:textInput>
                          <w:maxLength w:val="50"/>
                        </w:textInput>
                      </w:ffData>
                    </w:fldChar>
                  </w:r>
                  <w:bookmarkStart w:id="30" w:name="Text187"/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t> </w:t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t> </w:t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t> </w:t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t> </w:t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t> </w:t>
                  </w:r>
                  <w: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  <w:bookmarkEnd w:id="30"/>
                </w:p>
              </w:tc>
              <w:tc>
                <w:tcPr>
                  <w:tcW w:w="283" w:type="dxa"/>
                  <w:tcBorders>
                    <w:top w:val="nil"/>
                    <w:left w:val="single" w:sz="4" w:space="0" w:color="auto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</w:trPr>
              <w:tc>
                <w:tcPr>
                  <w:tcW w:w="2238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TELEFON</w:t>
                  </w:r>
                </w:p>
              </w:tc>
              <w:tc>
                <w:tcPr>
                  <w:tcW w:w="26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22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TELEFAX</w:t>
                  </w:r>
                </w:p>
              </w:tc>
              <w:tc>
                <w:tcPr>
                  <w:tcW w:w="24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16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>ORT, DATUM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341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 xml:space="preserve">UNTERSCHRIFT DER ELEKTROFACHKRAFT 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spacing w:before="20"/>
                    <w:rPr>
                      <w:rFonts w:ascii="Calibri Light" w:hAnsi="Calibri Light" w:cs="Calibri Light"/>
                      <w:sz w:val="10"/>
                      <w:szCs w:val="10"/>
                    </w:rPr>
                  </w:pPr>
                </w:p>
              </w:tc>
            </w:tr>
            <w:tr w:rsidR="00911343" w:rsidRPr="00C343A7" w:rsidTr="00FA28A4">
              <w:trPr>
                <w:gridBefore w:val="1"/>
                <w:wBefore w:w="239" w:type="dxa"/>
                <w:trHeight w:hRule="exact" w:val="227"/>
              </w:trPr>
              <w:tc>
                <w:tcPr>
                  <w:tcW w:w="2238" w:type="dxa"/>
                  <w:gridSpan w:val="3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ind w:right="-263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2"/>
                        <w:enabled/>
                        <w:calcOnExit w:val="0"/>
                        <w:textInput>
                          <w:maxLength w:val="25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61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2233" w:type="dxa"/>
                  <w:gridSpan w:val="4"/>
                  <w:tcBorders>
                    <w:top w:val="nil"/>
                    <w:right w:val="single" w:sz="4" w:space="0" w:color="auto"/>
                  </w:tcBorders>
                  <w:vAlign w:val="center"/>
                </w:tcPr>
                <w:p w:rsidR="00911343" w:rsidRPr="00FA28A4" w:rsidRDefault="00911343" w:rsidP="0033332E">
                  <w:pPr>
                    <w:ind w:left="-9" w:right="-286"/>
                    <w:jc w:val="left"/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pP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begin">
                      <w:ffData>
                        <w:name w:val="Text183"/>
                        <w:enabled/>
                        <w:calcOnExit w:val="0"/>
                        <w:textInput>
                          <w:maxLength w:val="25"/>
                        </w:textInput>
                      </w:ffData>
                    </w:fldCha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instrText xml:space="preserve"> FORMTEXT </w:instrTex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separate"/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noProof/>
                      <w:sz w:val="16"/>
                      <w:szCs w:val="16"/>
                    </w:rPr>
                    <w:t> </w:t>
                  </w:r>
                  <w:r w:rsidRPr="00FA28A4"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4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1633" w:type="dxa"/>
                  <w:tcBorders>
                    <w:top w:val="nil"/>
                    <w:right w:val="nil"/>
                  </w:tcBorders>
                  <w:shd w:val="clear" w:color="auto" w:fill="F3F3F3"/>
                  <w:vAlign w:val="center"/>
                </w:tcPr>
                <w:p w:rsidR="00911343" w:rsidRPr="00FA28A4" w:rsidRDefault="00911343" w:rsidP="0033332E">
                  <w:pPr>
                    <w:jc w:val="lef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</w:tcBorders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3418" w:type="dxa"/>
                  <w:gridSpan w:val="3"/>
                  <w:tcBorders>
                    <w:top w:val="nil"/>
                    <w:right w:val="nil"/>
                  </w:tcBorders>
                  <w:shd w:val="clear" w:color="auto" w:fill="F3F3F3"/>
                  <w:vAlign w:val="center"/>
                </w:tcPr>
                <w:p w:rsidR="00911343" w:rsidRPr="00FA28A4" w:rsidRDefault="00911343" w:rsidP="0033332E">
                  <w:pPr>
                    <w:jc w:val="left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c>
            </w:tr>
            <w:tr w:rsidR="00911343" w:rsidRPr="00C343A7" w:rsidTr="00FA28A4">
              <w:tc>
                <w:tcPr>
                  <w:tcW w:w="10790" w:type="dxa"/>
                  <w:gridSpan w:val="16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bCs/>
                      <w:sz w:val="12"/>
                      <w:szCs w:val="12"/>
                    </w:rPr>
                  </w:pPr>
                  <w:r w:rsidRPr="00FA28A4">
                    <w:rPr>
                      <w:rFonts w:ascii="Segoe UI" w:hAnsi="Segoe UI" w:cs="Segoe UI"/>
                      <w:bCs/>
                      <w:sz w:val="12"/>
                      <w:szCs w:val="12"/>
                      <w:u w:val="single"/>
                    </w:rPr>
                    <w:t>Erklärung:</w:t>
                  </w:r>
                  <w:r w:rsidRPr="00FA28A4">
                    <w:rPr>
                      <w:rFonts w:ascii="Segoe UI" w:hAnsi="Segoe UI" w:cs="Segoe UI"/>
                      <w:sz w:val="12"/>
                      <w:szCs w:val="12"/>
                    </w:rPr>
                    <w:t xml:space="preserve"> Die aufgeführte(n) elektrische(n) Anlage(n) ist/sind unter Beachtung der geltenden behördlichen Vorschriften oder Verfügungen und nach den anerkannten Regeln der Technik, insbesondere nach den DIN VDE Normen, den gültigen Technischen Anschlussbedingungen (TAB) der SWR</w:t>
                  </w:r>
                  <w:r w:rsidR="005662FE">
                    <w:rPr>
                      <w:rFonts w:ascii="Segoe UI" w:hAnsi="Segoe UI" w:cs="Segoe UI"/>
                      <w:sz w:val="12"/>
                      <w:szCs w:val="12"/>
                    </w:rPr>
                    <w:t>C</w:t>
                  </w:r>
                  <w:r w:rsidRPr="00FA28A4">
                    <w:rPr>
                      <w:rFonts w:ascii="Segoe UI" w:hAnsi="Segoe UI" w:cs="Segoe UI"/>
                      <w:sz w:val="12"/>
                      <w:szCs w:val="12"/>
                    </w:rPr>
                    <w:t>, den Unfallverhütungsvorschriften und/oder sonstigen besonderen Vorschriften/Vorgaben der SWR</w:t>
                  </w:r>
                  <w:r w:rsidR="005662FE">
                    <w:rPr>
                      <w:rFonts w:ascii="Segoe UI" w:hAnsi="Segoe UI" w:cs="Segoe UI"/>
                      <w:sz w:val="12"/>
                      <w:szCs w:val="12"/>
                    </w:rPr>
                    <w:t>C</w:t>
                  </w:r>
                  <w:r w:rsidRPr="00FA28A4">
                    <w:rPr>
                      <w:rFonts w:ascii="Segoe UI" w:hAnsi="Segoe UI" w:cs="Segoe UI"/>
                      <w:bCs/>
                      <w:iCs/>
                      <w:sz w:val="12"/>
                      <w:szCs w:val="12"/>
                    </w:rPr>
                    <w:t xml:space="preserve"> </w:t>
                  </w:r>
                  <w:r w:rsidRPr="00FA28A4">
                    <w:rPr>
                      <w:rFonts w:ascii="Segoe UI" w:hAnsi="Segoe UI" w:cs="Segoe UI"/>
                      <w:sz w:val="12"/>
                      <w:szCs w:val="12"/>
                    </w:rPr>
                    <w:t>von mir/uns errichtet, geprüft und fertig gestellt worden. Die Ergebnisse der Prüfung sind dokumentiert. Die Anlage kann in Betrieb gesetzt werden.</w:t>
                  </w:r>
                </w:p>
              </w:tc>
            </w:tr>
            <w:tr w:rsidR="00911343" w:rsidRPr="00C343A7" w:rsidTr="00FA28A4">
              <w:tc>
                <w:tcPr>
                  <w:tcW w:w="2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ind w:left="-14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3356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8"/>
                      <w:szCs w:val="8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8"/>
                    </w:rPr>
                    <w:t>ORT, DATUM</w:t>
                  </w:r>
                </w:p>
              </w:tc>
              <w:tc>
                <w:tcPr>
                  <w:tcW w:w="2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  <w:tc>
                <w:tcPr>
                  <w:tcW w:w="649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  <w:r w:rsidRPr="00A57313">
                    <w:rPr>
                      <w:rFonts w:ascii="Segoe UI" w:hAnsi="Segoe UI" w:cs="Segoe UI"/>
                      <w:sz w:val="10"/>
                      <w:szCs w:val="10"/>
                    </w:rPr>
                    <w:t xml:space="preserve">UNTERSCHRIFT DER ELEKTROFACHKRAFT </w:t>
                  </w:r>
                </w:p>
              </w:tc>
              <w:tc>
                <w:tcPr>
                  <w:tcW w:w="438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FA28A4" w:rsidRDefault="00911343" w:rsidP="0033332E">
                  <w:pPr>
                    <w:spacing w:before="20"/>
                    <w:rPr>
                      <w:rFonts w:ascii="Segoe UI" w:hAnsi="Segoe UI" w:cs="Segoe UI"/>
                      <w:sz w:val="10"/>
                      <w:szCs w:val="10"/>
                    </w:rPr>
                  </w:pPr>
                </w:p>
              </w:tc>
            </w:tr>
            <w:tr w:rsidR="00911343" w:rsidRPr="00C343A7" w:rsidTr="000125F2">
              <w:trPr>
                <w:gridBefore w:val="1"/>
                <w:wBefore w:w="239" w:type="dxa"/>
                <w:trHeight w:hRule="exact" w:val="284"/>
              </w:trPr>
              <w:tc>
                <w:tcPr>
                  <w:tcW w:w="3356" w:type="dxa"/>
                  <w:gridSpan w:val="6"/>
                  <w:tcBorders>
                    <w:top w:val="nil"/>
                    <w:right w:val="nil"/>
                  </w:tcBorders>
                  <w:shd w:val="clear" w:color="auto" w:fill="F3F3F3"/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28"/>
                      <w:szCs w:val="28"/>
                    </w:rPr>
                  </w:pPr>
                </w:p>
              </w:tc>
              <w:tc>
                <w:tcPr>
                  <w:tcW w:w="267" w:type="dxa"/>
                  <w:tcBorders>
                    <w:top w:val="nil"/>
                    <w:left w:val="nil"/>
                    <w:bottom w:val="nil"/>
                  </w:tcBorders>
                </w:tcPr>
                <w:p w:rsidR="00911343" w:rsidRPr="00FA28A4" w:rsidRDefault="00911343" w:rsidP="0033332E">
                  <w:pPr>
                    <w:rPr>
                      <w:rFonts w:ascii="Segoe UI" w:hAnsi="Segoe UI" w:cs="Segoe UI"/>
                      <w:sz w:val="28"/>
                      <w:szCs w:val="28"/>
                    </w:rPr>
                  </w:pPr>
                </w:p>
              </w:tc>
              <w:tc>
                <w:tcPr>
                  <w:tcW w:w="6645" w:type="dxa"/>
                  <w:gridSpan w:val="7"/>
                  <w:tcBorders>
                    <w:top w:val="nil"/>
                    <w:right w:val="nil"/>
                  </w:tcBorders>
                  <w:shd w:val="clear" w:color="auto" w:fill="F3F3F3"/>
                  <w:vAlign w:val="center"/>
                </w:tcPr>
                <w:p w:rsidR="00911343" w:rsidRPr="00FA28A4" w:rsidRDefault="00911343" w:rsidP="0033332E">
                  <w:pPr>
                    <w:jc w:val="left"/>
                    <w:rPr>
                      <w:rFonts w:ascii="Segoe UI" w:hAnsi="Segoe UI" w:cs="Segoe UI"/>
                      <w:sz w:val="28"/>
                      <w:szCs w:val="28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single" w:sz="12" w:space="0" w:color="auto"/>
                  </w:tcBorders>
                </w:tcPr>
                <w:p w:rsidR="00911343" w:rsidRPr="00C343A7" w:rsidRDefault="00911343" w:rsidP="0033332E">
                  <w:pPr>
                    <w:rPr>
                      <w:rFonts w:ascii="Calibri Light" w:hAnsi="Calibri Light" w:cs="Calibri Light"/>
                      <w:sz w:val="28"/>
                      <w:szCs w:val="28"/>
                    </w:rPr>
                  </w:pPr>
                </w:p>
              </w:tc>
            </w:tr>
          </w:tbl>
          <w:p w:rsidR="00911343" w:rsidRDefault="00911343" w:rsidP="00FA28A4">
            <w:pPr>
              <w:rPr>
                <w:sz w:val="2"/>
                <w:szCs w:val="2"/>
              </w:rPr>
            </w:pPr>
          </w:p>
          <w:p w:rsidR="00911343" w:rsidRPr="00254C8A" w:rsidRDefault="00911343" w:rsidP="00FA28A4">
            <w:pPr>
              <w:rPr>
                <w:sz w:val="2"/>
                <w:szCs w:val="2"/>
              </w:rPr>
            </w:pPr>
          </w:p>
          <w:p w:rsidR="00911343" w:rsidRDefault="00911343" w:rsidP="00880035">
            <w:pPr>
              <w:spacing w:before="2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  <w:p w:rsidR="00911343" w:rsidRDefault="00911343" w:rsidP="00880035">
            <w:pPr>
              <w:spacing w:before="20"/>
              <w:rPr>
                <w:rFonts w:ascii="Segoe UI" w:hAnsi="Segoe UI" w:cs="Segoe UI"/>
                <w:b/>
                <w:bCs/>
                <w:sz w:val="2"/>
                <w:szCs w:val="2"/>
              </w:rPr>
            </w:pPr>
          </w:p>
        </w:tc>
      </w:tr>
    </w:tbl>
    <w:p w:rsidR="00C343A7" w:rsidRPr="000125F2" w:rsidRDefault="00C343A7" w:rsidP="000125F2">
      <w:pPr>
        <w:rPr>
          <w:sz w:val="2"/>
          <w:szCs w:val="2"/>
        </w:rPr>
      </w:pPr>
    </w:p>
    <w:sectPr w:rsidR="00C343A7" w:rsidRPr="000125F2" w:rsidSect="000125F2">
      <w:footerReference w:type="default" r:id="rId10"/>
      <w:footerReference w:type="first" r:id="rId11"/>
      <w:pgSz w:w="11906" w:h="16838" w:code="9"/>
      <w:pgMar w:top="567" w:right="720" w:bottom="720" w:left="720" w:header="57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219A" w:rsidRDefault="00FA219A">
      <w:r>
        <w:separator/>
      </w:r>
    </w:p>
  </w:endnote>
  <w:endnote w:type="continuationSeparator" w:id="0">
    <w:p w:rsidR="00FA219A" w:rsidRDefault="00FA2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19A" w:rsidRPr="00151B92" w:rsidRDefault="00FA219A" w:rsidP="00151B92">
    <w:pPr>
      <w:tabs>
        <w:tab w:val="center" w:pos="4536"/>
        <w:tab w:val="right" w:pos="9072"/>
      </w:tabs>
      <w:rPr>
        <w:rFonts w:ascii="Segoe UI" w:hAnsi="Segoe UI" w:cs="Segoe UI"/>
        <w:sz w:val="14"/>
        <w:szCs w:val="14"/>
      </w:rPr>
    </w:pPr>
    <w:r w:rsidRPr="006A74E0">
      <w:rPr>
        <w:rFonts w:ascii="Segoe UI" w:hAnsi="Segoe UI" w:cs="Segoe UI"/>
        <w:sz w:val="14"/>
        <w:szCs w:val="14"/>
      </w:rPr>
      <w:fldChar w:fldCharType="begin"/>
    </w:r>
    <w:r w:rsidRPr="006A74E0">
      <w:rPr>
        <w:rFonts w:ascii="Segoe UI" w:hAnsi="Segoe UI" w:cs="Segoe UI"/>
        <w:sz w:val="14"/>
        <w:szCs w:val="14"/>
      </w:rPr>
      <w:instrText xml:space="preserve"> FILENAME </w:instrText>
    </w:r>
    <w:r w:rsidRPr="006A74E0">
      <w:rPr>
        <w:rFonts w:ascii="Segoe UI" w:hAnsi="Segoe UI" w:cs="Segoe UI"/>
        <w:sz w:val="14"/>
        <w:szCs w:val="14"/>
      </w:rPr>
      <w:fldChar w:fldCharType="separate"/>
    </w:r>
    <w:r w:rsidR="00A11614">
      <w:rPr>
        <w:rFonts w:ascii="Segoe UI" w:hAnsi="Segoe UI" w:cs="Segoe UI"/>
        <w:noProof/>
        <w:sz w:val="14"/>
        <w:szCs w:val="14"/>
      </w:rPr>
      <w:t>FB 14.2-52_ANA_Rev03.docx</w:t>
    </w:r>
    <w:r w:rsidRPr="006A74E0">
      <w:rPr>
        <w:rFonts w:ascii="Segoe UI" w:hAnsi="Segoe UI" w:cs="Segoe UI"/>
        <w:sz w:val="14"/>
        <w:szCs w:val="14"/>
      </w:rPr>
      <w:fldChar w:fldCharType="end"/>
    </w:r>
    <w:r>
      <w:rPr>
        <w:rFonts w:ascii="Segoe UI" w:hAnsi="Segoe UI" w:cs="Segoe UI"/>
        <w:sz w:val="14"/>
        <w:szCs w:val="14"/>
      </w:rPr>
      <w:tab/>
      <w:t xml:space="preserve">                              Sei</w:t>
    </w:r>
    <w:r w:rsidRPr="006A74E0">
      <w:rPr>
        <w:rFonts w:ascii="Segoe UI" w:hAnsi="Segoe UI" w:cs="Segoe UI"/>
        <w:sz w:val="14"/>
        <w:szCs w:val="14"/>
      </w:rPr>
      <w:t xml:space="preserve">te </w:t>
    </w:r>
    <w:r w:rsidRPr="006A74E0">
      <w:rPr>
        <w:rFonts w:ascii="Segoe UI" w:hAnsi="Segoe UI" w:cs="Segoe UI"/>
        <w:sz w:val="14"/>
        <w:szCs w:val="14"/>
      </w:rPr>
      <w:fldChar w:fldCharType="begin"/>
    </w:r>
    <w:r w:rsidRPr="006A74E0">
      <w:rPr>
        <w:rFonts w:ascii="Segoe UI" w:hAnsi="Segoe UI" w:cs="Segoe UI"/>
        <w:sz w:val="14"/>
        <w:szCs w:val="14"/>
      </w:rPr>
      <w:instrText xml:space="preserve"> PAGE </w:instrText>
    </w:r>
    <w:r w:rsidRPr="006A74E0">
      <w:rPr>
        <w:rFonts w:ascii="Segoe UI" w:hAnsi="Segoe UI" w:cs="Segoe UI"/>
        <w:sz w:val="14"/>
        <w:szCs w:val="14"/>
      </w:rPr>
      <w:fldChar w:fldCharType="separate"/>
    </w:r>
    <w:r>
      <w:rPr>
        <w:rFonts w:ascii="Segoe UI" w:hAnsi="Segoe UI" w:cs="Segoe UI"/>
        <w:noProof/>
        <w:sz w:val="14"/>
        <w:szCs w:val="14"/>
      </w:rPr>
      <w:t>2</w:t>
    </w:r>
    <w:r w:rsidRPr="006A74E0">
      <w:rPr>
        <w:rFonts w:ascii="Segoe UI" w:hAnsi="Segoe UI" w:cs="Segoe UI"/>
        <w:sz w:val="14"/>
        <w:szCs w:val="14"/>
      </w:rPr>
      <w:fldChar w:fldCharType="end"/>
    </w:r>
    <w:r w:rsidRPr="006A74E0">
      <w:rPr>
        <w:rFonts w:ascii="Segoe UI" w:hAnsi="Segoe UI" w:cs="Segoe UI"/>
        <w:sz w:val="14"/>
        <w:szCs w:val="14"/>
      </w:rPr>
      <w:t xml:space="preserve"> von </w:t>
    </w:r>
    <w:r w:rsidRPr="006A74E0">
      <w:rPr>
        <w:rFonts w:ascii="Segoe UI" w:hAnsi="Segoe UI" w:cs="Segoe UI"/>
        <w:sz w:val="14"/>
        <w:szCs w:val="14"/>
      </w:rPr>
      <w:fldChar w:fldCharType="begin"/>
    </w:r>
    <w:r w:rsidRPr="006A74E0">
      <w:rPr>
        <w:rFonts w:ascii="Segoe UI" w:hAnsi="Segoe UI" w:cs="Segoe UI"/>
        <w:sz w:val="14"/>
        <w:szCs w:val="14"/>
      </w:rPr>
      <w:instrText xml:space="preserve"> NUMPAGES </w:instrText>
    </w:r>
    <w:r w:rsidRPr="006A74E0">
      <w:rPr>
        <w:rFonts w:ascii="Segoe UI" w:hAnsi="Segoe UI" w:cs="Segoe UI"/>
        <w:sz w:val="14"/>
        <w:szCs w:val="14"/>
      </w:rPr>
      <w:fldChar w:fldCharType="separate"/>
    </w:r>
    <w:r>
      <w:rPr>
        <w:rFonts w:ascii="Segoe UI" w:hAnsi="Segoe UI" w:cs="Segoe UI"/>
        <w:noProof/>
        <w:sz w:val="14"/>
        <w:szCs w:val="14"/>
      </w:rPr>
      <w:t>2</w:t>
    </w:r>
    <w:r w:rsidRPr="006A74E0">
      <w:rPr>
        <w:rFonts w:ascii="Segoe UI" w:hAnsi="Segoe UI" w:cs="Segoe UI"/>
        <w:sz w:val="14"/>
        <w:szCs w:val="14"/>
      </w:rPr>
      <w:fldChar w:fldCharType="end"/>
    </w:r>
    <w:r>
      <w:rPr>
        <w:rFonts w:ascii="Segoe UI" w:hAnsi="Segoe UI" w:cs="Segoe UI"/>
        <w:sz w:val="14"/>
        <w:szCs w:val="14"/>
      </w:rPr>
      <w:tab/>
    </w:r>
    <w:r>
      <w:rPr>
        <w:rFonts w:ascii="Segoe UI" w:hAnsi="Segoe UI" w:cs="Segoe UI"/>
        <w:sz w:val="14"/>
        <w:szCs w:val="14"/>
      </w:rPr>
      <w:tab/>
    </w:r>
    <w:r>
      <w:rPr>
        <w:rFonts w:ascii="Segoe UI" w:hAnsi="Segoe UI" w:cs="Segoe UI"/>
        <w:sz w:val="14"/>
        <w:szCs w:val="14"/>
      </w:rPr>
      <w:tab/>
      <w:t>Ex</w:t>
    </w:r>
    <w:r w:rsidRPr="006A74E0">
      <w:rPr>
        <w:rFonts w:ascii="Segoe UI" w:hAnsi="Segoe UI" w:cs="Segoe UI"/>
        <w:sz w:val="14"/>
        <w:szCs w:val="14"/>
      </w:rPr>
      <w:t>tern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19A" w:rsidRPr="000F7058" w:rsidRDefault="00FA219A" w:rsidP="001A53A0">
    <w:pPr>
      <w:tabs>
        <w:tab w:val="center" w:pos="5103"/>
        <w:tab w:val="right" w:pos="10632"/>
      </w:tabs>
      <w:spacing w:before="20"/>
      <w:ind w:right="78"/>
      <w:rPr>
        <w:rFonts w:ascii="Calibri Light" w:hAnsi="Calibri Light" w:cs="Calibri Light"/>
        <w:sz w:val="14"/>
        <w:szCs w:val="14"/>
      </w:rPr>
    </w:pPr>
    <w:r w:rsidRPr="000F7058">
      <w:rPr>
        <w:rFonts w:ascii="Calibri Light" w:hAnsi="Calibri Light" w:cs="Calibri Light"/>
        <w:sz w:val="14"/>
        <w:szCs w:val="14"/>
      </w:rPr>
      <w:t xml:space="preserve">Seite </w:t>
    </w:r>
    <w:r w:rsidRPr="000F7058">
      <w:rPr>
        <w:rStyle w:val="Seitenzahl"/>
        <w:rFonts w:ascii="Calibri Light" w:hAnsi="Calibri Light" w:cs="Calibri Light"/>
        <w:sz w:val="14"/>
        <w:szCs w:val="14"/>
      </w:rPr>
      <w:fldChar w:fldCharType="begin"/>
    </w:r>
    <w:r w:rsidRPr="000F7058">
      <w:rPr>
        <w:rStyle w:val="Seitenzahl"/>
        <w:rFonts w:ascii="Calibri Light" w:hAnsi="Calibri Light" w:cs="Calibri Light"/>
        <w:sz w:val="14"/>
        <w:szCs w:val="14"/>
      </w:rPr>
      <w:instrText xml:space="preserve"> PAGE </w:instrText>
    </w:r>
    <w:r w:rsidRPr="000F7058">
      <w:rPr>
        <w:rStyle w:val="Seitenzahl"/>
        <w:rFonts w:ascii="Calibri Light" w:hAnsi="Calibri Light" w:cs="Calibri Light"/>
        <w:sz w:val="14"/>
        <w:szCs w:val="14"/>
      </w:rPr>
      <w:fldChar w:fldCharType="separate"/>
    </w:r>
    <w:r>
      <w:rPr>
        <w:rStyle w:val="Seitenzahl"/>
        <w:rFonts w:ascii="Calibri Light" w:hAnsi="Calibri Light" w:cs="Calibri Light"/>
        <w:noProof/>
        <w:sz w:val="14"/>
        <w:szCs w:val="14"/>
      </w:rPr>
      <w:t>1</w:t>
    </w:r>
    <w:r w:rsidRPr="000F7058">
      <w:rPr>
        <w:rStyle w:val="Seitenzahl"/>
        <w:rFonts w:ascii="Calibri Light" w:hAnsi="Calibri Light" w:cs="Calibri Light"/>
        <w:sz w:val="14"/>
        <w:szCs w:val="14"/>
      </w:rPr>
      <w:fldChar w:fldCharType="end"/>
    </w:r>
    <w:r w:rsidRPr="000F7058">
      <w:rPr>
        <w:rFonts w:ascii="Calibri Light" w:hAnsi="Calibri Light" w:cs="Calibri Light"/>
        <w:sz w:val="14"/>
        <w:szCs w:val="14"/>
      </w:rPr>
      <w:t xml:space="preserve"> von 3</w:t>
    </w:r>
    <w:r w:rsidRPr="000F7058">
      <w:rPr>
        <w:rFonts w:ascii="Calibri Light" w:hAnsi="Calibri Light" w:cs="Calibri Light"/>
        <w:sz w:val="14"/>
        <w:szCs w:val="14"/>
      </w:rPr>
      <w:tab/>
    </w:r>
    <w:r w:rsidRPr="000F7058">
      <w:rPr>
        <w:rFonts w:ascii="Calibri Light" w:hAnsi="Calibri Light" w:cs="Calibri Light"/>
      </w:rPr>
      <w:fldChar w:fldCharType="begin"/>
    </w:r>
    <w:r w:rsidRPr="000F7058">
      <w:rPr>
        <w:rFonts w:ascii="Calibri Light" w:hAnsi="Calibri Light" w:cs="Calibri Light"/>
      </w:rPr>
      <w:instrText xml:space="preserve"> TITLE   \* MERGEFORMAT </w:instrText>
    </w:r>
    <w:r w:rsidRPr="000F7058">
      <w:rPr>
        <w:rFonts w:ascii="Calibri Light" w:hAnsi="Calibri Light" w:cs="Calibri Light"/>
      </w:rPr>
      <w:fldChar w:fldCharType="separate"/>
    </w:r>
    <w:r w:rsidR="00A11614" w:rsidRPr="00A11614">
      <w:rPr>
        <w:rFonts w:ascii="Calibri Light" w:hAnsi="Calibri Light" w:cs="Calibri Light"/>
        <w:sz w:val="14"/>
        <w:szCs w:val="14"/>
      </w:rPr>
      <w:t>ANA</w:t>
    </w:r>
    <w:r w:rsidRPr="000F7058">
      <w:rPr>
        <w:rFonts w:ascii="Calibri Light" w:hAnsi="Calibri Light" w:cs="Calibri Ligh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219A" w:rsidRDefault="00FA219A">
      <w:r>
        <w:separator/>
      </w:r>
    </w:p>
  </w:footnote>
  <w:footnote w:type="continuationSeparator" w:id="0">
    <w:p w:rsidR="00FA219A" w:rsidRDefault="00FA2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0C4F0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A2AB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8498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CB2A3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806C3C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918002D"/>
    <w:multiLevelType w:val="hybridMultilevel"/>
    <w:tmpl w:val="CD8022A4"/>
    <w:lvl w:ilvl="0" w:tplc="78A85BE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B00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CEAF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D4982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36B3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E4244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BE0F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C3C5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29FB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F1AF5"/>
    <w:multiLevelType w:val="multilevel"/>
    <w:tmpl w:val="BD7260E0"/>
    <w:lvl w:ilvl="0">
      <w:start w:val="1"/>
      <w:numFmt w:val="decimal"/>
      <w:pStyle w:val="berschrift1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Times New Roman" w:hint="default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425"/>
        </w:tabs>
        <w:ind w:left="425" w:hanging="42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7" w15:restartNumberingAfterBreak="0">
    <w:nsid w:val="17A13C7C"/>
    <w:multiLevelType w:val="multilevel"/>
    <w:tmpl w:val="EA96419E"/>
    <w:lvl w:ilvl="0">
      <w:start w:val="2"/>
      <w:numFmt w:val="decimal"/>
      <w:lvlText w:val="3.2.%1.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1">
      <w:start w:val="1"/>
      <w:numFmt w:val="decimal"/>
      <w:lvlText w:val="3.2.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lvlText w:val="3.2.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96805F7"/>
    <w:multiLevelType w:val="hybridMultilevel"/>
    <w:tmpl w:val="C3D8BB8A"/>
    <w:lvl w:ilvl="0" w:tplc="721C364E">
      <w:numFmt w:val="bullet"/>
      <w:lvlText w:val="-"/>
      <w:lvlJc w:val="left"/>
      <w:pPr>
        <w:tabs>
          <w:tab w:val="num" w:pos="318"/>
        </w:tabs>
        <w:ind w:left="318" w:hanging="36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38"/>
        </w:tabs>
        <w:ind w:left="103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758"/>
        </w:tabs>
        <w:ind w:left="175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478"/>
        </w:tabs>
        <w:ind w:left="247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198"/>
        </w:tabs>
        <w:ind w:left="319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18"/>
        </w:tabs>
        <w:ind w:left="391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38"/>
        </w:tabs>
        <w:ind w:left="463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358"/>
        </w:tabs>
        <w:ind w:left="535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078"/>
        </w:tabs>
        <w:ind w:left="6078" w:hanging="360"/>
      </w:pPr>
      <w:rPr>
        <w:rFonts w:ascii="Wingdings" w:hAnsi="Wingdings" w:hint="default"/>
      </w:rPr>
    </w:lvl>
  </w:abstractNum>
  <w:abstractNum w:abstractNumId="9" w15:restartNumberingAfterBreak="0">
    <w:nsid w:val="41EA7DE9"/>
    <w:multiLevelType w:val="hybridMultilevel"/>
    <w:tmpl w:val="4F8893A8"/>
    <w:lvl w:ilvl="0" w:tplc="112C36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5A995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2EAAB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E82F8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94647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F64E2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8690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56989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A83A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D1726"/>
    <w:multiLevelType w:val="hybridMultilevel"/>
    <w:tmpl w:val="6ED692A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0297A6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E7368"/>
    <w:multiLevelType w:val="hybridMultilevel"/>
    <w:tmpl w:val="76C8625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E6499"/>
    <w:multiLevelType w:val="hybridMultilevel"/>
    <w:tmpl w:val="1CEAB51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7"/>
  </w:num>
  <w:num w:numId="8">
    <w:abstractNumId w:val="7"/>
  </w:num>
  <w:num w:numId="9">
    <w:abstractNumId w:val="6"/>
  </w:num>
  <w:num w:numId="10">
    <w:abstractNumId w:val="10"/>
  </w:num>
  <w:num w:numId="11">
    <w:abstractNumId w:val="8"/>
  </w:num>
  <w:num w:numId="12">
    <w:abstractNumId w:val="5"/>
  </w:num>
  <w:num w:numId="13">
    <w:abstractNumId w:val="12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5Yyxzo9/Zxwvae7vgOr8ZQvAWvCVffcgcygw1OomE8Q1EXNJz+6jnwmxAyJT02J2kSnaFy9URAamJrtpLu9DGg==" w:salt="8dNEkYoN2wvMimPygKLkTw=="/>
  <w:defaultTabStop w:val="284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15A7"/>
    <w:rsid w:val="000003D5"/>
    <w:rsid w:val="0000275F"/>
    <w:rsid w:val="00004B24"/>
    <w:rsid w:val="000075E2"/>
    <w:rsid w:val="000125F2"/>
    <w:rsid w:val="00023850"/>
    <w:rsid w:val="00036649"/>
    <w:rsid w:val="00041AC2"/>
    <w:rsid w:val="000455D0"/>
    <w:rsid w:val="0005144A"/>
    <w:rsid w:val="00054707"/>
    <w:rsid w:val="00062BE1"/>
    <w:rsid w:val="0008487E"/>
    <w:rsid w:val="000956C4"/>
    <w:rsid w:val="000B2E69"/>
    <w:rsid w:val="000C1B47"/>
    <w:rsid w:val="000C6791"/>
    <w:rsid w:val="000D07C4"/>
    <w:rsid w:val="000D2828"/>
    <w:rsid w:val="000D5F36"/>
    <w:rsid w:val="000E4A0C"/>
    <w:rsid w:val="000E50AF"/>
    <w:rsid w:val="000F2E5D"/>
    <w:rsid w:val="000F4988"/>
    <w:rsid w:val="000F6AB0"/>
    <w:rsid w:val="000F7058"/>
    <w:rsid w:val="001002D1"/>
    <w:rsid w:val="00101DAB"/>
    <w:rsid w:val="00106259"/>
    <w:rsid w:val="001126FD"/>
    <w:rsid w:val="00122788"/>
    <w:rsid w:val="001228F9"/>
    <w:rsid w:val="001240EE"/>
    <w:rsid w:val="001415FF"/>
    <w:rsid w:val="00145F80"/>
    <w:rsid w:val="00146C6A"/>
    <w:rsid w:val="00151B92"/>
    <w:rsid w:val="00161A86"/>
    <w:rsid w:val="00166C37"/>
    <w:rsid w:val="00167A07"/>
    <w:rsid w:val="00167BAE"/>
    <w:rsid w:val="001733BA"/>
    <w:rsid w:val="00173B93"/>
    <w:rsid w:val="00177333"/>
    <w:rsid w:val="001839C0"/>
    <w:rsid w:val="001920B6"/>
    <w:rsid w:val="001947FD"/>
    <w:rsid w:val="00197727"/>
    <w:rsid w:val="001A53A0"/>
    <w:rsid w:val="001A5E5C"/>
    <w:rsid w:val="001C0B29"/>
    <w:rsid w:val="001C1430"/>
    <w:rsid w:val="001C2739"/>
    <w:rsid w:val="001C32CA"/>
    <w:rsid w:val="001C47AA"/>
    <w:rsid w:val="001D6504"/>
    <w:rsid w:val="001F0532"/>
    <w:rsid w:val="0020102C"/>
    <w:rsid w:val="00212202"/>
    <w:rsid w:val="002152D9"/>
    <w:rsid w:val="002219C9"/>
    <w:rsid w:val="00226924"/>
    <w:rsid w:val="0023328A"/>
    <w:rsid w:val="002453F5"/>
    <w:rsid w:val="0024653F"/>
    <w:rsid w:val="00246786"/>
    <w:rsid w:val="00254C8A"/>
    <w:rsid w:val="00256615"/>
    <w:rsid w:val="0026000A"/>
    <w:rsid w:val="00264985"/>
    <w:rsid w:val="00275886"/>
    <w:rsid w:val="002931A1"/>
    <w:rsid w:val="002940C5"/>
    <w:rsid w:val="002A2E5B"/>
    <w:rsid w:val="002A31FF"/>
    <w:rsid w:val="002B5E6F"/>
    <w:rsid w:val="002C0B1D"/>
    <w:rsid w:val="002C3D60"/>
    <w:rsid w:val="002C5134"/>
    <w:rsid w:val="002D0528"/>
    <w:rsid w:val="002D3B6A"/>
    <w:rsid w:val="002D4D11"/>
    <w:rsid w:val="002E0D9C"/>
    <w:rsid w:val="002E3BFD"/>
    <w:rsid w:val="002E4BAB"/>
    <w:rsid w:val="00303012"/>
    <w:rsid w:val="00310ECA"/>
    <w:rsid w:val="00321950"/>
    <w:rsid w:val="003242A3"/>
    <w:rsid w:val="00326795"/>
    <w:rsid w:val="0033332E"/>
    <w:rsid w:val="00336DF4"/>
    <w:rsid w:val="003420A5"/>
    <w:rsid w:val="00344DA5"/>
    <w:rsid w:val="00351A23"/>
    <w:rsid w:val="003522EF"/>
    <w:rsid w:val="0035252D"/>
    <w:rsid w:val="00352663"/>
    <w:rsid w:val="00355996"/>
    <w:rsid w:val="00355C34"/>
    <w:rsid w:val="003560FF"/>
    <w:rsid w:val="003569CC"/>
    <w:rsid w:val="003675B3"/>
    <w:rsid w:val="00370131"/>
    <w:rsid w:val="003713A8"/>
    <w:rsid w:val="003717D2"/>
    <w:rsid w:val="003845C2"/>
    <w:rsid w:val="00385947"/>
    <w:rsid w:val="00386FBF"/>
    <w:rsid w:val="00393EFF"/>
    <w:rsid w:val="003A4A8B"/>
    <w:rsid w:val="003B2E39"/>
    <w:rsid w:val="003B3DD4"/>
    <w:rsid w:val="003B6244"/>
    <w:rsid w:val="003C3748"/>
    <w:rsid w:val="003D2FD4"/>
    <w:rsid w:val="003D4E17"/>
    <w:rsid w:val="003D6650"/>
    <w:rsid w:val="00404569"/>
    <w:rsid w:val="004404E7"/>
    <w:rsid w:val="00441DFD"/>
    <w:rsid w:val="00442D68"/>
    <w:rsid w:val="0046742D"/>
    <w:rsid w:val="00477F22"/>
    <w:rsid w:val="004964CD"/>
    <w:rsid w:val="00496C87"/>
    <w:rsid w:val="00497C5E"/>
    <w:rsid w:val="004A1B9B"/>
    <w:rsid w:val="004B603D"/>
    <w:rsid w:val="004B68CE"/>
    <w:rsid w:val="004C6E5B"/>
    <w:rsid w:val="004D0042"/>
    <w:rsid w:val="004D18E5"/>
    <w:rsid w:val="004D458B"/>
    <w:rsid w:val="004D4843"/>
    <w:rsid w:val="004E042D"/>
    <w:rsid w:val="004E0D64"/>
    <w:rsid w:val="00501232"/>
    <w:rsid w:val="00504478"/>
    <w:rsid w:val="00504EC7"/>
    <w:rsid w:val="0051412B"/>
    <w:rsid w:val="0051666D"/>
    <w:rsid w:val="00525F43"/>
    <w:rsid w:val="00537770"/>
    <w:rsid w:val="00543BA6"/>
    <w:rsid w:val="005475CF"/>
    <w:rsid w:val="00550086"/>
    <w:rsid w:val="00551D04"/>
    <w:rsid w:val="00552B62"/>
    <w:rsid w:val="00561A2C"/>
    <w:rsid w:val="005641BD"/>
    <w:rsid w:val="005662FE"/>
    <w:rsid w:val="00575539"/>
    <w:rsid w:val="00576487"/>
    <w:rsid w:val="00594BF7"/>
    <w:rsid w:val="00596BC3"/>
    <w:rsid w:val="005A00B2"/>
    <w:rsid w:val="005A2185"/>
    <w:rsid w:val="005A37FB"/>
    <w:rsid w:val="005B2E86"/>
    <w:rsid w:val="005B398F"/>
    <w:rsid w:val="005D14A3"/>
    <w:rsid w:val="005D1957"/>
    <w:rsid w:val="005D24A7"/>
    <w:rsid w:val="005E1326"/>
    <w:rsid w:val="005E3869"/>
    <w:rsid w:val="005F19A3"/>
    <w:rsid w:val="005F418C"/>
    <w:rsid w:val="005F6B8B"/>
    <w:rsid w:val="00622A59"/>
    <w:rsid w:val="006339EA"/>
    <w:rsid w:val="006420E7"/>
    <w:rsid w:val="00646EC5"/>
    <w:rsid w:val="00647EA8"/>
    <w:rsid w:val="00657F67"/>
    <w:rsid w:val="006606C3"/>
    <w:rsid w:val="00661AFA"/>
    <w:rsid w:val="00664112"/>
    <w:rsid w:val="006642BF"/>
    <w:rsid w:val="006665B1"/>
    <w:rsid w:val="00671A53"/>
    <w:rsid w:val="00673FF8"/>
    <w:rsid w:val="00685F94"/>
    <w:rsid w:val="006869E5"/>
    <w:rsid w:val="00694360"/>
    <w:rsid w:val="006974CD"/>
    <w:rsid w:val="006A4123"/>
    <w:rsid w:val="006A5BDA"/>
    <w:rsid w:val="006B619E"/>
    <w:rsid w:val="006B6283"/>
    <w:rsid w:val="006C53FD"/>
    <w:rsid w:val="006C5581"/>
    <w:rsid w:val="006D577A"/>
    <w:rsid w:val="006E3F4D"/>
    <w:rsid w:val="006E4106"/>
    <w:rsid w:val="006E6F20"/>
    <w:rsid w:val="006F0A10"/>
    <w:rsid w:val="006F1C44"/>
    <w:rsid w:val="006F53B5"/>
    <w:rsid w:val="00700AA1"/>
    <w:rsid w:val="00703070"/>
    <w:rsid w:val="00706753"/>
    <w:rsid w:val="007114E9"/>
    <w:rsid w:val="00711B5B"/>
    <w:rsid w:val="00713984"/>
    <w:rsid w:val="007166A5"/>
    <w:rsid w:val="00717826"/>
    <w:rsid w:val="00723F21"/>
    <w:rsid w:val="00735D07"/>
    <w:rsid w:val="00737123"/>
    <w:rsid w:val="00746F98"/>
    <w:rsid w:val="00747183"/>
    <w:rsid w:val="007519CE"/>
    <w:rsid w:val="00751CD8"/>
    <w:rsid w:val="007565B8"/>
    <w:rsid w:val="00774D5E"/>
    <w:rsid w:val="00795CFD"/>
    <w:rsid w:val="007A7095"/>
    <w:rsid w:val="007B1E10"/>
    <w:rsid w:val="007B5E8A"/>
    <w:rsid w:val="007C0E5D"/>
    <w:rsid w:val="007C140D"/>
    <w:rsid w:val="007C2668"/>
    <w:rsid w:val="007C4D5E"/>
    <w:rsid w:val="007E1237"/>
    <w:rsid w:val="007F52D1"/>
    <w:rsid w:val="007F5EC3"/>
    <w:rsid w:val="007F793B"/>
    <w:rsid w:val="00826FCA"/>
    <w:rsid w:val="00833DB3"/>
    <w:rsid w:val="00834922"/>
    <w:rsid w:val="008365CF"/>
    <w:rsid w:val="00837A0C"/>
    <w:rsid w:val="00847B33"/>
    <w:rsid w:val="008549D4"/>
    <w:rsid w:val="00856932"/>
    <w:rsid w:val="008650F5"/>
    <w:rsid w:val="00874664"/>
    <w:rsid w:val="00875857"/>
    <w:rsid w:val="00880035"/>
    <w:rsid w:val="00890824"/>
    <w:rsid w:val="00891A67"/>
    <w:rsid w:val="00897CEF"/>
    <w:rsid w:val="008A0CC3"/>
    <w:rsid w:val="008A751A"/>
    <w:rsid w:val="008A76DF"/>
    <w:rsid w:val="008C3E08"/>
    <w:rsid w:val="008D6AC8"/>
    <w:rsid w:val="008D749A"/>
    <w:rsid w:val="008E55E2"/>
    <w:rsid w:val="008E5F47"/>
    <w:rsid w:val="008F483B"/>
    <w:rsid w:val="00901AB4"/>
    <w:rsid w:val="0090781B"/>
    <w:rsid w:val="00911343"/>
    <w:rsid w:val="009158C5"/>
    <w:rsid w:val="00926A8D"/>
    <w:rsid w:val="0094170C"/>
    <w:rsid w:val="009420D6"/>
    <w:rsid w:val="009438C6"/>
    <w:rsid w:val="009516F1"/>
    <w:rsid w:val="00951912"/>
    <w:rsid w:val="00953999"/>
    <w:rsid w:val="00956820"/>
    <w:rsid w:val="00967A0E"/>
    <w:rsid w:val="009741CD"/>
    <w:rsid w:val="00976972"/>
    <w:rsid w:val="009831C0"/>
    <w:rsid w:val="009B095E"/>
    <w:rsid w:val="009D2A94"/>
    <w:rsid w:val="009D4C60"/>
    <w:rsid w:val="009D6CA7"/>
    <w:rsid w:val="009E1B45"/>
    <w:rsid w:val="009E6DDA"/>
    <w:rsid w:val="009F0271"/>
    <w:rsid w:val="009F045F"/>
    <w:rsid w:val="00A11614"/>
    <w:rsid w:val="00A13550"/>
    <w:rsid w:val="00A215A7"/>
    <w:rsid w:val="00A26F9A"/>
    <w:rsid w:val="00A37F6F"/>
    <w:rsid w:val="00A40E55"/>
    <w:rsid w:val="00A46801"/>
    <w:rsid w:val="00A50CA8"/>
    <w:rsid w:val="00A52E6B"/>
    <w:rsid w:val="00A556E7"/>
    <w:rsid w:val="00A57313"/>
    <w:rsid w:val="00A57EBD"/>
    <w:rsid w:val="00A6395E"/>
    <w:rsid w:val="00A67FD6"/>
    <w:rsid w:val="00A723BE"/>
    <w:rsid w:val="00A73926"/>
    <w:rsid w:val="00A77039"/>
    <w:rsid w:val="00A9121A"/>
    <w:rsid w:val="00AA3EBB"/>
    <w:rsid w:val="00AA6B42"/>
    <w:rsid w:val="00AB1F59"/>
    <w:rsid w:val="00AB3531"/>
    <w:rsid w:val="00AC4F9C"/>
    <w:rsid w:val="00AD5B42"/>
    <w:rsid w:val="00AD7046"/>
    <w:rsid w:val="00AD73B7"/>
    <w:rsid w:val="00AE064D"/>
    <w:rsid w:val="00AE24E6"/>
    <w:rsid w:val="00AE2873"/>
    <w:rsid w:val="00AF140B"/>
    <w:rsid w:val="00B051DA"/>
    <w:rsid w:val="00B108C4"/>
    <w:rsid w:val="00B12B34"/>
    <w:rsid w:val="00B26C42"/>
    <w:rsid w:val="00B36590"/>
    <w:rsid w:val="00B54DCC"/>
    <w:rsid w:val="00B54FC6"/>
    <w:rsid w:val="00B574F9"/>
    <w:rsid w:val="00B5766E"/>
    <w:rsid w:val="00B65D2D"/>
    <w:rsid w:val="00B65E5D"/>
    <w:rsid w:val="00B675B3"/>
    <w:rsid w:val="00B70695"/>
    <w:rsid w:val="00B87312"/>
    <w:rsid w:val="00B92160"/>
    <w:rsid w:val="00BA01D8"/>
    <w:rsid w:val="00BA5B17"/>
    <w:rsid w:val="00BB01A3"/>
    <w:rsid w:val="00BC603C"/>
    <w:rsid w:val="00BD7ED1"/>
    <w:rsid w:val="00BE4B6F"/>
    <w:rsid w:val="00C1022D"/>
    <w:rsid w:val="00C24717"/>
    <w:rsid w:val="00C24EEE"/>
    <w:rsid w:val="00C343A7"/>
    <w:rsid w:val="00C35C83"/>
    <w:rsid w:val="00C419E9"/>
    <w:rsid w:val="00C46B0F"/>
    <w:rsid w:val="00C531C3"/>
    <w:rsid w:val="00C538DD"/>
    <w:rsid w:val="00C60A1B"/>
    <w:rsid w:val="00C629A7"/>
    <w:rsid w:val="00C747C9"/>
    <w:rsid w:val="00C74F61"/>
    <w:rsid w:val="00C75165"/>
    <w:rsid w:val="00C75F2C"/>
    <w:rsid w:val="00C80831"/>
    <w:rsid w:val="00C86472"/>
    <w:rsid w:val="00C869B9"/>
    <w:rsid w:val="00C87337"/>
    <w:rsid w:val="00C91CF4"/>
    <w:rsid w:val="00C954C2"/>
    <w:rsid w:val="00CB5A45"/>
    <w:rsid w:val="00CC01F2"/>
    <w:rsid w:val="00CD3A11"/>
    <w:rsid w:val="00CE1994"/>
    <w:rsid w:val="00CE74C4"/>
    <w:rsid w:val="00D02239"/>
    <w:rsid w:val="00D06A46"/>
    <w:rsid w:val="00D1654A"/>
    <w:rsid w:val="00D248E6"/>
    <w:rsid w:val="00D24D5B"/>
    <w:rsid w:val="00D47B27"/>
    <w:rsid w:val="00D6189F"/>
    <w:rsid w:val="00D67D5D"/>
    <w:rsid w:val="00D67FB3"/>
    <w:rsid w:val="00D71372"/>
    <w:rsid w:val="00D93677"/>
    <w:rsid w:val="00D94DC4"/>
    <w:rsid w:val="00D95FC4"/>
    <w:rsid w:val="00DA79A8"/>
    <w:rsid w:val="00DB31F2"/>
    <w:rsid w:val="00DC44B4"/>
    <w:rsid w:val="00DC4E24"/>
    <w:rsid w:val="00DD02ED"/>
    <w:rsid w:val="00DD3665"/>
    <w:rsid w:val="00DE3BFC"/>
    <w:rsid w:val="00DE3CBC"/>
    <w:rsid w:val="00DE5F9E"/>
    <w:rsid w:val="00DF1C77"/>
    <w:rsid w:val="00E015EA"/>
    <w:rsid w:val="00E01725"/>
    <w:rsid w:val="00E03248"/>
    <w:rsid w:val="00E07D2D"/>
    <w:rsid w:val="00E30AE3"/>
    <w:rsid w:val="00E37285"/>
    <w:rsid w:val="00E576BD"/>
    <w:rsid w:val="00E67D57"/>
    <w:rsid w:val="00E71B39"/>
    <w:rsid w:val="00E846CC"/>
    <w:rsid w:val="00E964CA"/>
    <w:rsid w:val="00EB3FF2"/>
    <w:rsid w:val="00EC123B"/>
    <w:rsid w:val="00EC1DFA"/>
    <w:rsid w:val="00ED2FBB"/>
    <w:rsid w:val="00ED7A8A"/>
    <w:rsid w:val="00EE3395"/>
    <w:rsid w:val="00EF1212"/>
    <w:rsid w:val="00EF16E4"/>
    <w:rsid w:val="00EF185B"/>
    <w:rsid w:val="00EF38A3"/>
    <w:rsid w:val="00F05C4A"/>
    <w:rsid w:val="00F07299"/>
    <w:rsid w:val="00F21560"/>
    <w:rsid w:val="00F36AC4"/>
    <w:rsid w:val="00F37828"/>
    <w:rsid w:val="00F43189"/>
    <w:rsid w:val="00F45F08"/>
    <w:rsid w:val="00F51126"/>
    <w:rsid w:val="00F53A8F"/>
    <w:rsid w:val="00F54D36"/>
    <w:rsid w:val="00F54F87"/>
    <w:rsid w:val="00F60AB6"/>
    <w:rsid w:val="00F707B7"/>
    <w:rsid w:val="00F921C6"/>
    <w:rsid w:val="00F927E2"/>
    <w:rsid w:val="00F92EC9"/>
    <w:rsid w:val="00F93063"/>
    <w:rsid w:val="00F94356"/>
    <w:rsid w:val="00F94EF0"/>
    <w:rsid w:val="00FA219A"/>
    <w:rsid w:val="00FA28A4"/>
    <w:rsid w:val="00FA4AAA"/>
    <w:rsid w:val="00FB5095"/>
    <w:rsid w:val="00FC19C6"/>
    <w:rsid w:val="00FC6E94"/>
    <w:rsid w:val="00FC7E3F"/>
    <w:rsid w:val="00FD61F4"/>
    <w:rsid w:val="00FE6637"/>
    <w:rsid w:val="00FF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1"/>
    <o:shapelayout v:ext="edit">
      <o:idmap v:ext="edit" data="1"/>
    </o:shapelayout>
  </w:shapeDefaults>
  <w:decimalSymbol w:val=","/>
  <w:listSeparator w:val=";"/>
  <w15:docId w15:val="{6B07B694-105A-44B8-8C67-0937AA87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DF1C77"/>
    <w:pPr>
      <w:jc w:val="both"/>
    </w:pPr>
    <w:rPr>
      <w:rFonts w:ascii="Arial" w:hAnsi="Arial"/>
      <w:sz w:val="22"/>
      <w:szCs w:val="22"/>
    </w:rPr>
  </w:style>
  <w:style w:type="paragraph" w:styleId="berschrift10">
    <w:name w:val="heading 1"/>
    <w:basedOn w:val="Standard"/>
    <w:next w:val="Standard"/>
    <w:qFormat/>
    <w:rsid w:val="003845C2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Makrotext">
    <w:name w:val="macro"/>
    <w:semiHidden/>
    <w:rsid w:val="00FD61F4"/>
    <w:pPr>
      <w:tabs>
        <w:tab w:val="left" w:pos="57"/>
        <w:tab w:val="left" w:pos="284"/>
        <w:tab w:val="left" w:pos="510"/>
        <w:tab w:val="left" w:pos="737"/>
        <w:tab w:val="left" w:pos="964"/>
        <w:tab w:val="left" w:pos="1191"/>
        <w:tab w:val="left" w:pos="1418"/>
        <w:tab w:val="left" w:pos="1644"/>
        <w:tab w:val="left" w:pos="5670"/>
      </w:tabs>
      <w:ind w:left="-170" w:right="-3119"/>
    </w:pPr>
    <w:rPr>
      <w:rFonts w:ascii="Courier New" w:hAnsi="Courier New"/>
      <w:sz w:val="17"/>
    </w:rPr>
  </w:style>
  <w:style w:type="paragraph" w:styleId="Verzeichnis2">
    <w:name w:val="toc 2"/>
    <w:basedOn w:val="Standard"/>
    <w:next w:val="Standard"/>
    <w:autoRedefine/>
    <w:semiHidden/>
    <w:rsid w:val="00FD61F4"/>
    <w:pPr>
      <w:tabs>
        <w:tab w:val="left" w:pos="1134"/>
        <w:tab w:val="right" w:pos="9395"/>
      </w:tabs>
      <w:spacing w:before="240" w:after="120"/>
      <w:jc w:val="left"/>
    </w:pPr>
    <w:rPr>
      <w:b/>
      <w:noProof/>
    </w:rPr>
  </w:style>
  <w:style w:type="paragraph" w:customStyle="1" w:styleId="Absatz1">
    <w:name w:val="Absatz1"/>
    <w:basedOn w:val="Standard"/>
    <w:next w:val="Fuzeile"/>
    <w:rsid w:val="00FD61F4"/>
    <w:pPr>
      <w:tabs>
        <w:tab w:val="left" w:pos="1212"/>
        <w:tab w:val="left" w:pos="2364"/>
        <w:tab w:val="left" w:pos="3516"/>
        <w:tab w:val="left" w:pos="4668"/>
        <w:tab w:val="left" w:pos="5820"/>
        <w:tab w:val="left" w:pos="6972"/>
        <w:tab w:val="left" w:pos="8124"/>
      </w:tabs>
      <w:spacing w:line="280" w:lineRule="exact"/>
      <w:ind w:left="652" w:right="62" w:hanging="590"/>
    </w:pPr>
    <w:rPr>
      <w:b/>
      <w:noProof/>
    </w:rPr>
  </w:style>
  <w:style w:type="paragraph" w:styleId="Fuzeile">
    <w:name w:val="footer"/>
    <w:basedOn w:val="Standard"/>
    <w:rsid w:val="00FD61F4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rsid w:val="00951912"/>
    <w:rPr>
      <w:rFonts w:ascii="Tahoma" w:hAnsi="Tahoma" w:cs="Tahoma"/>
      <w:sz w:val="16"/>
      <w:szCs w:val="16"/>
    </w:rPr>
  </w:style>
  <w:style w:type="table" w:customStyle="1" w:styleId="Tabellengitternetz">
    <w:name w:val="Tabellengitternetz"/>
    <w:basedOn w:val="NormaleTabelle"/>
    <w:rsid w:val="00926A8D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1">
    <w:name w:val="Überschrift1"/>
    <w:basedOn w:val="berschrift10"/>
    <w:rsid w:val="003845C2"/>
    <w:pPr>
      <w:numPr>
        <w:numId w:val="9"/>
      </w:numPr>
    </w:pPr>
    <w:rPr>
      <w:sz w:val="24"/>
    </w:rPr>
  </w:style>
  <w:style w:type="character" w:styleId="Seitenzahl">
    <w:name w:val="page number"/>
    <w:rsid w:val="003845C2"/>
    <w:rPr>
      <w:rFonts w:cs="Times New Roman"/>
    </w:rPr>
  </w:style>
  <w:style w:type="paragraph" w:styleId="Kopfzeile">
    <w:name w:val="header"/>
    <w:basedOn w:val="Standard"/>
    <w:rsid w:val="003845C2"/>
    <w:pPr>
      <w:tabs>
        <w:tab w:val="center" w:pos="4536"/>
        <w:tab w:val="right" w:pos="9072"/>
      </w:tabs>
    </w:pPr>
  </w:style>
  <w:style w:type="character" w:styleId="Fett">
    <w:name w:val="Strong"/>
    <w:qFormat/>
    <w:rsid w:val="003845C2"/>
    <w:rPr>
      <w:rFonts w:cs="Times New Roman"/>
      <w:b/>
      <w:bCs/>
    </w:rPr>
  </w:style>
  <w:style w:type="character" w:customStyle="1" w:styleId="Hyperlink6">
    <w:name w:val="Hyperlink6"/>
    <w:rsid w:val="003845C2"/>
    <w:rPr>
      <w:rFonts w:cs="Times New Roman"/>
      <w:color w:val="0C8CC5"/>
      <w:u w:val="single"/>
    </w:rPr>
  </w:style>
  <w:style w:type="character" w:styleId="Hyperlink">
    <w:name w:val="Hyperlink"/>
    <w:aliases w:val="_Hyperlink"/>
    <w:uiPriority w:val="99"/>
    <w:rsid w:val="003845C2"/>
    <w:rPr>
      <w:rFonts w:cs="Times New Roman"/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EF18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2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swrc.de/kundenservice/datenschutz-vertraege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K-NN\K-NN-R\K-NN-RV\1_VERTR&#196;GE\1_AO\01_Vertragskonzept_01-01-2010\1_ANA\1_ANA\2012-01\ANA_2010-05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58ECC-C339-498C-A11F-29086F166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ANA_2010-05.dotm</Template>
  <TotalTime>0</TotalTime>
  <Pages>2</Pages>
  <Words>1630</Words>
  <Characters>10270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ANA</vt:lpstr>
    </vt:vector>
  </TitlesOfParts>
  <Company>enviaM</Company>
  <LinksUpToDate>false</LinksUpToDate>
  <CharactersWithSpaces>11877</CharactersWithSpaces>
  <SharedDoc>false</SharedDoc>
  <HLinks>
    <vt:vector size="6" baseType="variant">
      <vt:variant>
        <vt:i4>720940</vt:i4>
      </vt:variant>
      <vt:variant>
        <vt:i4>581</vt:i4>
      </vt:variant>
      <vt:variant>
        <vt:i4>0</vt:i4>
      </vt:variant>
      <vt:variant>
        <vt:i4>5</vt:i4>
      </vt:variant>
      <vt:variant>
        <vt:lpwstr>mailto:service@xxx.de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</dc:title>
  <dc:creator>Administrator</dc:creator>
  <cp:keywords>Extern</cp:keywords>
  <cp:lastModifiedBy>Heyer</cp:lastModifiedBy>
  <cp:revision>16</cp:revision>
  <cp:lastPrinted>2020-03-18T10:24:00Z</cp:lastPrinted>
  <dcterms:created xsi:type="dcterms:W3CDTF">2020-04-21T08:12:00Z</dcterms:created>
  <dcterms:modified xsi:type="dcterms:W3CDTF">2022-04-22T07:47:00Z</dcterms:modified>
</cp:coreProperties>
</file>